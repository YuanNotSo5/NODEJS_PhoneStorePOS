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20CE0"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52B4DDB1"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FA9B3E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C688921" w14:textId="77777777" w:rsidR="003218FF" w:rsidRPr="00B10E7E" w:rsidRDefault="003218FF" w:rsidP="003218FF">
      <w:pPr>
        <w:suppressAutoHyphens/>
        <w:autoSpaceDE w:val="0"/>
        <w:autoSpaceDN w:val="0"/>
        <w:adjustRightInd w:val="0"/>
        <w:ind w:firstLine="720"/>
        <w:jc w:val="center"/>
        <w:rPr>
          <w:lang w:val="en"/>
        </w:rPr>
      </w:pPr>
    </w:p>
    <w:p w14:paraId="41617E8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979C3C5" wp14:editId="6F58152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440863E" w14:textId="77777777" w:rsidR="003218FF" w:rsidRPr="00B10E7E" w:rsidRDefault="003218FF" w:rsidP="003218FF">
      <w:pPr>
        <w:suppressAutoHyphens/>
        <w:autoSpaceDE w:val="0"/>
        <w:autoSpaceDN w:val="0"/>
        <w:adjustRightInd w:val="0"/>
        <w:ind w:firstLine="720"/>
        <w:rPr>
          <w:b/>
          <w:bCs/>
          <w:sz w:val="28"/>
          <w:szCs w:val="28"/>
          <w:lang w:val="en"/>
        </w:rPr>
      </w:pPr>
    </w:p>
    <w:p w14:paraId="4A6ADA01" w14:textId="77777777"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6C5BB7">
        <w:rPr>
          <w:b/>
          <w:bCs/>
          <w:sz w:val="32"/>
          <w:szCs w:val="32"/>
          <w:lang w:val="en"/>
        </w:rPr>
        <w:t xml:space="preserve"> MÔN NODE JS</w:t>
      </w:r>
    </w:p>
    <w:p w14:paraId="003A3E45"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57391BD" w14:textId="77777777" w:rsidR="003218FF" w:rsidRPr="00B10E7E" w:rsidRDefault="003218FF" w:rsidP="003218FF">
      <w:pPr>
        <w:suppressAutoHyphens/>
        <w:autoSpaceDE w:val="0"/>
        <w:autoSpaceDN w:val="0"/>
        <w:adjustRightInd w:val="0"/>
        <w:spacing w:line="360" w:lineRule="auto"/>
        <w:rPr>
          <w:b/>
          <w:bCs/>
          <w:lang w:val="en"/>
        </w:rPr>
      </w:pPr>
    </w:p>
    <w:p w14:paraId="4DAAF41A" w14:textId="77777777" w:rsidR="003218FF" w:rsidRPr="00B10E7E" w:rsidRDefault="006C5BB7" w:rsidP="003218FF">
      <w:pPr>
        <w:suppressAutoHyphens/>
        <w:autoSpaceDE w:val="0"/>
        <w:autoSpaceDN w:val="0"/>
        <w:adjustRightInd w:val="0"/>
        <w:spacing w:line="360" w:lineRule="auto"/>
        <w:jc w:val="center"/>
        <w:rPr>
          <w:b/>
          <w:bCs/>
          <w:lang w:val="en"/>
        </w:rPr>
      </w:pPr>
      <w:r>
        <w:rPr>
          <w:b/>
          <w:bCs/>
          <w:sz w:val="48"/>
          <w:szCs w:val="48"/>
          <w:lang w:val="en"/>
        </w:rPr>
        <w:t>WEBSITE QUẢN LÝ BÁN HÀNG CỬA HÀNG ĐIỆN TỬ</w:t>
      </w:r>
    </w:p>
    <w:p w14:paraId="326355A6" w14:textId="77777777" w:rsidR="003218FF" w:rsidRPr="00B10E7E" w:rsidRDefault="003218FF" w:rsidP="003218FF">
      <w:pPr>
        <w:suppressAutoHyphens/>
        <w:autoSpaceDE w:val="0"/>
        <w:autoSpaceDN w:val="0"/>
        <w:adjustRightInd w:val="0"/>
        <w:spacing w:line="360" w:lineRule="auto"/>
        <w:jc w:val="both"/>
        <w:rPr>
          <w:b/>
          <w:bCs/>
          <w:lang w:val="en"/>
        </w:rPr>
      </w:pPr>
    </w:p>
    <w:p w14:paraId="27D990BB"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0921E16" w14:textId="77777777" w:rsidR="003218FF" w:rsidRPr="00B10E7E" w:rsidRDefault="003218FF" w:rsidP="003218FF">
      <w:pPr>
        <w:suppressAutoHyphens/>
        <w:autoSpaceDE w:val="0"/>
        <w:autoSpaceDN w:val="0"/>
        <w:adjustRightInd w:val="0"/>
        <w:spacing w:line="360" w:lineRule="auto"/>
        <w:jc w:val="both"/>
        <w:rPr>
          <w:b/>
          <w:bCs/>
          <w:lang w:val="en"/>
        </w:rPr>
      </w:pPr>
    </w:p>
    <w:p w14:paraId="60992F1F" w14:textId="77777777" w:rsidR="003218FF" w:rsidRPr="00B10E7E" w:rsidRDefault="003218FF" w:rsidP="003218FF">
      <w:pPr>
        <w:suppressAutoHyphens/>
        <w:autoSpaceDE w:val="0"/>
        <w:autoSpaceDN w:val="0"/>
        <w:adjustRightInd w:val="0"/>
        <w:spacing w:line="360" w:lineRule="auto"/>
        <w:jc w:val="both"/>
        <w:rPr>
          <w:b/>
          <w:bCs/>
          <w:lang w:val="en"/>
        </w:rPr>
      </w:pPr>
    </w:p>
    <w:p w14:paraId="6FB19F23" w14:textId="77777777" w:rsidR="003218FF" w:rsidRPr="00B10E7E" w:rsidRDefault="003218FF" w:rsidP="003218FF">
      <w:pPr>
        <w:suppressAutoHyphens/>
        <w:autoSpaceDE w:val="0"/>
        <w:autoSpaceDN w:val="0"/>
        <w:adjustRightInd w:val="0"/>
        <w:spacing w:line="360" w:lineRule="auto"/>
        <w:jc w:val="both"/>
        <w:rPr>
          <w:b/>
          <w:bCs/>
          <w:lang w:val="en"/>
        </w:rPr>
      </w:pPr>
    </w:p>
    <w:p w14:paraId="0C32EA9E" w14:textId="49FA2E98"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F326E">
        <w:rPr>
          <w:b/>
          <w:sz w:val="28"/>
          <w:szCs w:val="28"/>
          <w:lang w:val="vi-VN"/>
        </w:rPr>
        <w:t>ThS</w:t>
      </w:r>
      <w:r w:rsidR="006C5BB7" w:rsidRPr="006C5BB7">
        <w:rPr>
          <w:b/>
          <w:sz w:val="28"/>
          <w:szCs w:val="28"/>
          <w:lang w:val="vi-VN"/>
        </w:rPr>
        <w:t>. VŨ ĐÌNH HỒNG</w:t>
      </w:r>
    </w:p>
    <w:p w14:paraId="185F6E44" w14:textId="77777777" w:rsidR="003218FF" w:rsidRPr="007F655B"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6C5BB7" w:rsidRPr="007F655B">
        <w:rPr>
          <w:b/>
          <w:bCs/>
          <w:sz w:val="28"/>
          <w:szCs w:val="28"/>
          <w:lang w:val="vi-VN"/>
        </w:rPr>
        <w:t>PHẠM TRẦN THẢO NGUYÊN–52100913</w:t>
      </w:r>
    </w:p>
    <w:p w14:paraId="2015E964" w14:textId="77777777" w:rsidR="00291721" w:rsidRPr="007F655B" w:rsidRDefault="006C5BB7" w:rsidP="003218FF">
      <w:pPr>
        <w:suppressAutoHyphens/>
        <w:autoSpaceDE w:val="0"/>
        <w:autoSpaceDN w:val="0"/>
        <w:adjustRightInd w:val="0"/>
        <w:spacing w:line="360" w:lineRule="auto"/>
        <w:jc w:val="right"/>
        <w:rPr>
          <w:b/>
          <w:sz w:val="28"/>
          <w:szCs w:val="28"/>
          <w:lang w:val="vi-VN"/>
        </w:rPr>
      </w:pPr>
      <w:r w:rsidRPr="007F655B">
        <w:rPr>
          <w:b/>
          <w:sz w:val="28"/>
          <w:szCs w:val="28"/>
          <w:lang w:val="vi-VN"/>
        </w:rPr>
        <w:t>NGUYỄN NGỌC XUÂN NHƯ – 52100825</w:t>
      </w:r>
    </w:p>
    <w:p w14:paraId="03A76E22" w14:textId="77777777" w:rsidR="006C5BB7" w:rsidRPr="007F655B" w:rsidRDefault="006C5BB7" w:rsidP="006C5BB7">
      <w:pPr>
        <w:pStyle w:val="Heading5"/>
        <w:rPr>
          <w:lang w:val="vi-VN"/>
        </w:rPr>
      </w:pPr>
      <w:r w:rsidRPr="007F655B">
        <w:rPr>
          <w:lang w:val="vi-VN"/>
        </w:rPr>
        <w:t>VÕ THY TRÚC–52100340</w:t>
      </w:r>
    </w:p>
    <w:p w14:paraId="4938C8CC" w14:textId="77777777" w:rsidR="003218FF" w:rsidRPr="007F655B"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6C5BB7" w:rsidRPr="007F655B">
        <w:rPr>
          <w:b/>
          <w:bCs/>
          <w:sz w:val="28"/>
          <w:szCs w:val="28"/>
          <w:lang w:val="vi-VN"/>
        </w:rPr>
        <w:t>21050201, 21050301</w:t>
      </w:r>
    </w:p>
    <w:p w14:paraId="227C07AA" w14:textId="77777777" w:rsidR="003218FF" w:rsidRPr="007F655B"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6C5BB7">
        <w:rPr>
          <w:b/>
          <w:bCs/>
          <w:sz w:val="28"/>
          <w:szCs w:val="28"/>
          <w:lang w:val="vi-VN"/>
        </w:rPr>
        <w:t xml:space="preserve"> :    </w:t>
      </w:r>
      <w:r w:rsidR="006C5BB7" w:rsidRPr="007F655B">
        <w:rPr>
          <w:b/>
          <w:bCs/>
          <w:sz w:val="28"/>
          <w:szCs w:val="28"/>
          <w:lang w:val="vi-VN"/>
        </w:rPr>
        <w:t>25</w:t>
      </w:r>
    </w:p>
    <w:p w14:paraId="0B3EB82A" w14:textId="77777777" w:rsidR="003218FF" w:rsidRDefault="003218FF" w:rsidP="003218FF">
      <w:pPr>
        <w:suppressAutoHyphens/>
        <w:autoSpaceDE w:val="0"/>
        <w:autoSpaceDN w:val="0"/>
        <w:adjustRightInd w:val="0"/>
        <w:jc w:val="center"/>
        <w:rPr>
          <w:b/>
          <w:bCs/>
          <w:lang w:val="vi-VN"/>
        </w:rPr>
      </w:pPr>
    </w:p>
    <w:p w14:paraId="002BC79A" w14:textId="77777777" w:rsidR="002D4629" w:rsidRDefault="002D4629" w:rsidP="003218FF">
      <w:pPr>
        <w:suppressAutoHyphens/>
        <w:autoSpaceDE w:val="0"/>
        <w:autoSpaceDN w:val="0"/>
        <w:adjustRightInd w:val="0"/>
        <w:jc w:val="center"/>
        <w:rPr>
          <w:b/>
          <w:bCs/>
          <w:lang w:val="vi-VN"/>
        </w:rPr>
      </w:pPr>
    </w:p>
    <w:p w14:paraId="2A951618" w14:textId="77777777" w:rsidR="002D4629" w:rsidRDefault="002D4629" w:rsidP="003218FF">
      <w:pPr>
        <w:suppressAutoHyphens/>
        <w:autoSpaceDE w:val="0"/>
        <w:autoSpaceDN w:val="0"/>
        <w:adjustRightInd w:val="0"/>
        <w:jc w:val="center"/>
        <w:rPr>
          <w:b/>
          <w:bCs/>
          <w:lang w:val="vi-VN"/>
        </w:rPr>
      </w:pPr>
    </w:p>
    <w:p w14:paraId="347D6492" w14:textId="77777777" w:rsidR="00B118C8" w:rsidRPr="007F655B" w:rsidRDefault="006C5BB7" w:rsidP="00291721">
      <w:pPr>
        <w:suppressAutoHyphens/>
        <w:autoSpaceDE w:val="0"/>
        <w:autoSpaceDN w:val="0"/>
        <w:adjustRightInd w:val="0"/>
        <w:jc w:val="center"/>
        <w:rPr>
          <w:b/>
          <w:bCs/>
          <w:iCs/>
          <w:sz w:val="28"/>
          <w:szCs w:val="28"/>
          <w:lang w:val="vi-VN"/>
        </w:rPr>
        <w:sectPr w:rsidR="00B118C8" w:rsidRPr="007F655B"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sidRPr="007F655B">
        <w:rPr>
          <w:b/>
          <w:bCs/>
          <w:iCs/>
          <w:sz w:val="28"/>
          <w:szCs w:val="28"/>
          <w:lang w:val="vi-VN"/>
        </w:rPr>
        <w:t>23</w:t>
      </w:r>
    </w:p>
    <w:p w14:paraId="498812B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44238D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B8A70F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091C4857" w14:textId="77777777" w:rsidR="003218FF" w:rsidRPr="00B10E7E" w:rsidRDefault="003218FF" w:rsidP="003218FF">
      <w:pPr>
        <w:suppressAutoHyphens/>
        <w:autoSpaceDE w:val="0"/>
        <w:autoSpaceDN w:val="0"/>
        <w:adjustRightInd w:val="0"/>
        <w:ind w:firstLine="720"/>
        <w:jc w:val="center"/>
        <w:rPr>
          <w:lang w:val="en"/>
        </w:rPr>
      </w:pPr>
    </w:p>
    <w:p w14:paraId="1D0FE34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12FBEE0" wp14:editId="3FBA653A">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58F2B69" w14:textId="77777777" w:rsidR="003218FF" w:rsidRPr="00B10E7E" w:rsidRDefault="003218FF" w:rsidP="003218FF">
      <w:pPr>
        <w:suppressAutoHyphens/>
        <w:autoSpaceDE w:val="0"/>
        <w:autoSpaceDN w:val="0"/>
        <w:adjustRightInd w:val="0"/>
        <w:ind w:firstLine="720"/>
        <w:rPr>
          <w:b/>
          <w:bCs/>
          <w:sz w:val="28"/>
          <w:szCs w:val="28"/>
          <w:lang w:val="en"/>
        </w:rPr>
      </w:pPr>
    </w:p>
    <w:p w14:paraId="6080FDFC" w14:textId="77777777" w:rsidR="003218FF" w:rsidRPr="00B10E7E" w:rsidRDefault="003218FF" w:rsidP="003218FF">
      <w:pPr>
        <w:suppressAutoHyphens/>
        <w:autoSpaceDE w:val="0"/>
        <w:autoSpaceDN w:val="0"/>
        <w:adjustRightInd w:val="0"/>
        <w:ind w:firstLine="720"/>
        <w:rPr>
          <w:b/>
          <w:bCs/>
          <w:sz w:val="28"/>
          <w:szCs w:val="28"/>
          <w:lang w:val="en"/>
        </w:rPr>
      </w:pPr>
    </w:p>
    <w:p w14:paraId="4F9C9825" w14:textId="77777777" w:rsidR="002D4629" w:rsidRPr="00B10E7E" w:rsidRDefault="006C5BB7"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 NODE JS</w:t>
      </w:r>
    </w:p>
    <w:p w14:paraId="458596FD" w14:textId="77777777" w:rsidR="00E766EA" w:rsidRDefault="00E766EA" w:rsidP="002D4629">
      <w:pPr>
        <w:suppressAutoHyphens/>
        <w:autoSpaceDE w:val="0"/>
        <w:autoSpaceDN w:val="0"/>
        <w:adjustRightInd w:val="0"/>
        <w:spacing w:line="360" w:lineRule="auto"/>
        <w:rPr>
          <w:b/>
          <w:bCs/>
          <w:lang w:val="en"/>
        </w:rPr>
      </w:pPr>
    </w:p>
    <w:p w14:paraId="30FE2FB1" w14:textId="77777777" w:rsidR="002D4629" w:rsidRPr="00B10E7E" w:rsidRDefault="006C5BB7" w:rsidP="002D4629">
      <w:pPr>
        <w:suppressAutoHyphens/>
        <w:autoSpaceDE w:val="0"/>
        <w:autoSpaceDN w:val="0"/>
        <w:adjustRightInd w:val="0"/>
        <w:spacing w:line="360" w:lineRule="auto"/>
        <w:jc w:val="center"/>
        <w:rPr>
          <w:b/>
          <w:bCs/>
          <w:sz w:val="48"/>
          <w:szCs w:val="48"/>
          <w:lang w:val="en"/>
        </w:rPr>
      </w:pPr>
      <w:r>
        <w:rPr>
          <w:b/>
          <w:bCs/>
          <w:sz w:val="48"/>
          <w:szCs w:val="48"/>
          <w:lang w:val="en"/>
        </w:rPr>
        <w:t>WEBSITE QUẢN LÝ BÁN HÀNG CỬA HÀNG ĐIỆN TỬ</w:t>
      </w:r>
    </w:p>
    <w:p w14:paraId="22787397" w14:textId="77777777" w:rsidR="006C5BB7" w:rsidRDefault="006C5BB7" w:rsidP="003218FF">
      <w:pPr>
        <w:suppressAutoHyphens/>
        <w:autoSpaceDE w:val="0"/>
        <w:autoSpaceDN w:val="0"/>
        <w:adjustRightInd w:val="0"/>
        <w:spacing w:line="360" w:lineRule="auto"/>
        <w:jc w:val="center"/>
        <w:rPr>
          <w:sz w:val="48"/>
          <w:szCs w:val="48"/>
          <w:lang w:val="en"/>
        </w:rPr>
      </w:pPr>
    </w:p>
    <w:p w14:paraId="01F73CFA"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04EB037D" w14:textId="43427024" w:rsidR="006C5BB7" w:rsidRDefault="003218FF" w:rsidP="006C5BB7">
      <w:pPr>
        <w:suppressAutoHyphens/>
        <w:autoSpaceDE w:val="0"/>
        <w:autoSpaceDN w:val="0"/>
        <w:adjustRightInd w:val="0"/>
        <w:spacing w:line="360" w:lineRule="auto"/>
        <w:jc w:val="right"/>
        <w:rPr>
          <w:b/>
          <w:sz w:val="28"/>
          <w:szCs w:val="28"/>
          <w:lang w:val="vi-VN"/>
        </w:rPr>
      </w:pPr>
      <w:r w:rsidRPr="00B10E7E">
        <w:rPr>
          <w:sz w:val="28"/>
          <w:szCs w:val="28"/>
          <w:lang w:val="en"/>
        </w:rPr>
        <w:t>Người h</w:t>
      </w:r>
      <w:r w:rsidRPr="00B10E7E">
        <w:rPr>
          <w:sz w:val="28"/>
          <w:szCs w:val="28"/>
          <w:lang w:val="vi-VN"/>
        </w:rPr>
        <w:t xml:space="preserve">ướng dẫn: </w:t>
      </w:r>
      <w:r w:rsidR="009F326E">
        <w:rPr>
          <w:b/>
          <w:sz w:val="28"/>
          <w:szCs w:val="28"/>
          <w:lang w:val="vi-VN"/>
        </w:rPr>
        <w:t>ThS</w:t>
      </w:r>
      <w:r w:rsidR="006C5BB7" w:rsidRPr="006C5BB7">
        <w:rPr>
          <w:b/>
          <w:sz w:val="28"/>
          <w:szCs w:val="28"/>
          <w:lang w:val="vi-VN"/>
        </w:rPr>
        <w:t xml:space="preserve">. VŨ ĐÌNH HỒNG </w:t>
      </w:r>
    </w:p>
    <w:p w14:paraId="46F17C86" w14:textId="77777777" w:rsidR="003218FF" w:rsidRPr="00CA1C39" w:rsidRDefault="003218FF" w:rsidP="006C5BB7">
      <w:pPr>
        <w:suppressAutoHyphens/>
        <w:autoSpaceDE w:val="0"/>
        <w:autoSpaceDN w:val="0"/>
        <w:adjustRightInd w:val="0"/>
        <w:spacing w:line="360" w:lineRule="auto"/>
        <w:jc w:val="right"/>
        <w:rPr>
          <w:b/>
          <w:bCs/>
          <w:sz w:val="28"/>
          <w:szCs w:val="28"/>
          <w:lang w:val="vi-VN"/>
        </w:rPr>
      </w:pPr>
      <w:r w:rsidRPr="00CA1C39">
        <w:rPr>
          <w:sz w:val="28"/>
          <w:szCs w:val="28"/>
          <w:lang w:val="vi-VN"/>
        </w:rPr>
        <w:t>Người thực hiện:</w:t>
      </w:r>
      <w:r w:rsidRPr="00CA1C39">
        <w:rPr>
          <w:b/>
          <w:bCs/>
          <w:sz w:val="28"/>
          <w:szCs w:val="28"/>
          <w:lang w:val="vi-VN"/>
        </w:rPr>
        <w:t xml:space="preserve">    </w:t>
      </w:r>
      <w:r w:rsidR="006C5BB7" w:rsidRPr="006C5BB7">
        <w:rPr>
          <w:b/>
          <w:bCs/>
          <w:sz w:val="28"/>
          <w:szCs w:val="28"/>
          <w:lang w:val="vi-VN"/>
        </w:rPr>
        <w:t>PHẠM TRẦN THẢO NGUYÊN</w:t>
      </w:r>
    </w:p>
    <w:p w14:paraId="3942EE4C" w14:textId="77777777" w:rsidR="00CA1C39" w:rsidRDefault="006C5BB7" w:rsidP="006C5BB7">
      <w:pPr>
        <w:suppressAutoHyphens/>
        <w:autoSpaceDE w:val="0"/>
        <w:autoSpaceDN w:val="0"/>
        <w:adjustRightInd w:val="0"/>
        <w:spacing w:line="360" w:lineRule="auto"/>
        <w:jc w:val="right"/>
        <w:rPr>
          <w:b/>
          <w:bCs/>
          <w:sz w:val="28"/>
          <w:szCs w:val="28"/>
          <w:lang w:val="vi-VN"/>
        </w:rPr>
      </w:pPr>
      <w:r w:rsidRPr="006C5BB7">
        <w:rPr>
          <w:b/>
          <w:bCs/>
          <w:sz w:val="28"/>
          <w:szCs w:val="28"/>
          <w:lang w:val="vi-VN"/>
        </w:rPr>
        <w:t>NGUYỄN NGỌC XUÂN NHƯ</w:t>
      </w:r>
    </w:p>
    <w:p w14:paraId="57BCAB0E" w14:textId="77777777" w:rsidR="006C5BB7" w:rsidRPr="00CA1C39" w:rsidRDefault="006C5BB7" w:rsidP="006C5BB7">
      <w:pPr>
        <w:suppressAutoHyphens/>
        <w:autoSpaceDE w:val="0"/>
        <w:autoSpaceDN w:val="0"/>
        <w:adjustRightInd w:val="0"/>
        <w:spacing w:line="360" w:lineRule="auto"/>
        <w:jc w:val="right"/>
        <w:rPr>
          <w:sz w:val="28"/>
          <w:szCs w:val="28"/>
          <w:lang w:val="vi-VN"/>
        </w:rPr>
      </w:pPr>
      <w:r w:rsidRPr="007F655B">
        <w:rPr>
          <w:b/>
          <w:sz w:val="28"/>
          <w:szCs w:val="28"/>
          <w:lang w:val="vi-VN"/>
        </w:rPr>
        <w:t>VÕ THY TRÚC</w:t>
      </w:r>
    </w:p>
    <w:p w14:paraId="7BFB22EE" w14:textId="77777777" w:rsidR="003218FF" w:rsidRPr="00CA1C39" w:rsidRDefault="003218FF" w:rsidP="006C5BB7">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6C5BB7" w:rsidRPr="007F655B">
        <w:rPr>
          <w:b/>
          <w:bCs/>
          <w:sz w:val="28"/>
          <w:szCs w:val="28"/>
          <w:lang w:val="vi-VN"/>
        </w:rPr>
        <w:t>21050201, 21050301</w:t>
      </w:r>
    </w:p>
    <w:p w14:paraId="6C780569" w14:textId="77777777" w:rsidR="003218FF" w:rsidRPr="007F655B" w:rsidRDefault="003218FF" w:rsidP="006C5BB7">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6C5BB7" w:rsidRPr="007F655B">
        <w:rPr>
          <w:b/>
          <w:bCs/>
          <w:sz w:val="28"/>
          <w:szCs w:val="28"/>
          <w:lang w:val="vi-VN"/>
        </w:rPr>
        <w:t>25</w:t>
      </w:r>
    </w:p>
    <w:p w14:paraId="53747E36" w14:textId="77777777" w:rsidR="002D4629" w:rsidRDefault="002D4629" w:rsidP="003218FF">
      <w:pPr>
        <w:suppressAutoHyphens/>
        <w:autoSpaceDE w:val="0"/>
        <w:autoSpaceDN w:val="0"/>
        <w:adjustRightInd w:val="0"/>
        <w:rPr>
          <w:b/>
          <w:bCs/>
          <w:sz w:val="28"/>
          <w:szCs w:val="28"/>
          <w:lang w:val="vi-VN"/>
        </w:rPr>
      </w:pPr>
    </w:p>
    <w:p w14:paraId="371ABB34" w14:textId="77777777" w:rsidR="002D4629" w:rsidRDefault="002D4629" w:rsidP="003218FF">
      <w:pPr>
        <w:suppressAutoHyphens/>
        <w:autoSpaceDE w:val="0"/>
        <w:autoSpaceDN w:val="0"/>
        <w:adjustRightInd w:val="0"/>
        <w:rPr>
          <w:b/>
          <w:bCs/>
          <w:sz w:val="28"/>
          <w:szCs w:val="28"/>
          <w:lang w:val="vi-VN"/>
        </w:rPr>
      </w:pPr>
    </w:p>
    <w:p w14:paraId="178C8EB6" w14:textId="77777777" w:rsidR="002D4629" w:rsidRPr="00CA1C39" w:rsidRDefault="002D4629" w:rsidP="003218FF">
      <w:pPr>
        <w:suppressAutoHyphens/>
        <w:autoSpaceDE w:val="0"/>
        <w:autoSpaceDN w:val="0"/>
        <w:adjustRightInd w:val="0"/>
        <w:rPr>
          <w:b/>
          <w:bCs/>
          <w:sz w:val="28"/>
          <w:szCs w:val="28"/>
          <w:lang w:val="vi-VN"/>
        </w:rPr>
      </w:pPr>
    </w:p>
    <w:p w14:paraId="064BA746" w14:textId="77777777" w:rsidR="003218FF" w:rsidRPr="00CA1C39" w:rsidRDefault="003218FF" w:rsidP="003218FF">
      <w:pPr>
        <w:suppressAutoHyphens/>
        <w:autoSpaceDE w:val="0"/>
        <w:autoSpaceDN w:val="0"/>
        <w:adjustRightInd w:val="0"/>
        <w:jc w:val="center"/>
        <w:rPr>
          <w:b/>
          <w:bCs/>
          <w:lang w:val="vi-VN"/>
        </w:rPr>
      </w:pPr>
    </w:p>
    <w:p w14:paraId="1F5CE307" w14:textId="77777777" w:rsidR="00B118C8" w:rsidRPr="007F655B" w:rsidRDefault="006C5BB7" w:rsidP="003218FF">
      <w:pPr>
        <w:suppressAutoHyphens/>
        <w:autoSpaceDE w:val="0"/>
        <w:autoSpaceDN w:val="0"/>
        <w:adjustRightInd w:val="0"/>
        <w:jc w:val="center"/>
        <w:rPr>
          <w:b/>
          <w:bCs/>
          <w:iCs/>
          <w:sz w:val="28"/>
          <w:szCs w:val="28"/>
          <w:lang w:val="vi-VN"/>
        </w:rPr>
        <w:sectPr w:rsidR="00B118C8" w:rsidRPr="007F655B"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sidRPr="007F655B">
        <w:rPr>
          <w:b/>
          <w:bCs/>
          <w:iCs/>
          <w:sz w:val="28"/>
          <w:szCs w:val="28"/>
          <w:lang w:val="vi-VN"/>
        </w:rPr>
        <w:t>23</w:t>
      </w:r>
    </w:p>
    <w:p w14:paraId="497E38AB" w14:textId="77777777" w:rsidR="00BB2B2A" w:rsidRPr="00DB7595" w:rsidRDefault="00BB2B2A" w:rsidP="002D796D">
      <w:pPr>
        <w:pStyle w:val="Chng"/>
        <w:jc w:val="center"/>
        <w:rPr>
          <w:lang w:val="vi-VN"/>
        </w:rPr>
      </w:pPr>
      <w:bookmarkStart w:id="0" w:name="_Toc153313086"/>
      <w:r w:rsidRPr="00DB7595">
        <w:rPr>
          <w:lang w:val="vi-VN"/>
        </w:rPr>
        <w:lastRenderedPageBreak/>
        <w:t>LỜI CẢM ƠN</w:t>
      </w:r>
      <w:bookmarkEnd w:id="0"/>
    </w:p>
    <w:p w14:paraId="0A50C9A6" w14:textId="77777777" w:rsidR="00614B32" w:rsidRPr="007F655B" w:rsidRDefault="00614B32" w:rsidP="00614B32">
      <w:pPr>
        <w:pBdr>
          <w:top w:val="nil"/>
          <w:left w:val="nil"/>
          <w:bottom w:val="nil"/>
          <w:right w:val="nil"/>
          <w:between w:val="nil"/>
        </w:pBdr>
        <w:spacing w:line="360" w:lineRule="auto"/>
        <w:ind w:firstLine="720"/>
        <w:jc w:val="both"/>
        <w:rPr>
          <w:color w:val="000000"/>
          <w:sz w:val="26"/>
          <w:szCs w:val="26"/>
          <w:lang w:val="vi-VN"/>
        </w:rPr>
      </w:pPr>
      <w:r w:rsidRPr="007F655B">
        <w:rPr>
          <w:color w:val="000000"/>
          <w:sz w:val="26"/>
          <w:szCs w:val="26"/>
          <w:lang w:val="vi-VN"/>
        </w:rPr>
        <w:t>Chúng em xin được bày tỏ lòng biết ơn giảng viên bộ môn và nhà trường đã tạo</w:t>
      </w:r>
    </w:p>
    <w:p w14:paraId="58548A65" w14:textId="77777777" w:rsidR="00614B32" w:rsidRPr="007F655B" w:rsidRDefault="00614B32" w:rsidP="00614B32">
      <w:pPr>
        <w:pBdr>
          <w:top w:val="nil"/>
          <w:left w:val="nil"/>
          <w:bottom w:val="nil"/>
          <w:right w:val="nil"/>
          <w:between w:val="nil"/>
        </w:pBdr>
        <w:spacing w:line="360" w:lineRule="auto"/>
        <w:jc w:val="both"/>
        <w:rPr>
          <w:color w:val="000000"/>
          <w:sz w:val="26"/>
          <w:szCs w:val="26"/>
          <w:lang w:val="vi-VN"/>
        </w:rPr>
      </w:pPr>
      <w:r w:rsidRPr="007F655B">
        <w:rPr>
          <w:color w:val="000000"/>
          <w:sz w:val="26"/>
          <w:szCs w:val="26"/>
          <w:lang w:val="vi-VN"/>
        </w:rPr>
        <w:t>điều kiện hỗ trợ, giúp đỡ chúng em trong suốt quá trình học tập và hoàn thiện đồ án cuối kỳ này.</w:t>
      </w:r>
    </w:p>
    <w:p w14:paraId="3E4E1B29" w14:textId="77777777" w:rsidR="00614B32" w:rsidRPr="007F655B" w:rsidRDefault="00614B32" w:rsidP="00614B32">
      <w:pPr>
        <w:pBdr>
          <w:top w:val="nil"/>
          <w:left w:val="nil"/>
          <w:bottom w:val="nil"/>
          <w:right w:val="nil"/>
          <w:between w:val="nil"/>
        </w:pBdr>
        <w:spacing w:line="360" w:lineRule="auto"/>
        <w:ind w:firstLine="720"/>
        <w:jc w:val="both"/>
        <w:rPr>
          <w:color w:val="000000"/>
          <w:sz w:val="26"/>
          <w:szCs w:val="26"/>
          <w:lang w:val="vi-VN"/>
        </w:rPr>
      </w:pPr>
      <w:r w:rsidRPr="007F655B">
        <w:rPr>
          <w:color w:val="000000"/>
          <w:sz w:val="26"/>
          <w:szCs w:val="26"/>
          <w:lang w:val="vi-VN"/>
        </w:rPr>
        <w:t xml:space="preserve">Chúng em xin gửi lời cảm ơn chân thành đến Thầy </w:t>
      </w:r>
      <w:r w:rsidRPr="007F655B">
        <w:rPr>
          <w:sz w:val="26"/>
          <w:szCs w:val="26"/>
          <w:lang w:val="vi-VN"/>
        </w:rPr>
        <w:t>Vũ Đình Hồng</w:t>
      </w:r>
      <w:r w:rsidRPr="007F655B">
        <w:rPr>
          <w:color w:val="000000"/>
          <w:sz w:val="26"/>
          <w:szCs w:val="26"/>
          <w:lang w:val="vi-VN"/>
        </w:rPr>
        <w:t xml:space="preserve"> đã truyền</w:t>
      </w:r>
    </w:p>
    <w:p w14:paraId="5574BEE6" w14:textId="77777777" w:rsidR="00614B32" w:rsidRPr="007F655B" w:rsidRDefault="00614B32" w:rsidP="00614B32">
      <w:pPr>
        <w:pBdr>
          <w:top w:val="nil"/>
          <w:left w:val="nil"/>
          <w:bottom w:val="nil"/>
          <w:right w:val="nil"/>
          <w:between w:val="nil"/>
        </w:pBdr>
        <w:spacing w:line="360" w:lineRule="auto"/>
        <w:jc w:val="both"/>
        <w:rPr>
          <w:color w:val="000000"/>
          <w:sz w:val="26"/>
          <w:szCs w:val="26"/>
          <w:lang w:val="vi-VN"/>
        </w:rPr>
      </w:pPr>
      <w:r w:rsidRPr="007F655B">
        <w:rPr>
          <w:color w:val="000000"/>
          <w:sz w:val="26"/>
          <w:szCs w:val="26"/>
          <w:lang w:val="vi-VN"/>
        </w:rPr>
        <w:t xml:space="preserve">đạt vốn kiến thức quý báu cho chúng em trong suốt thời gian học môn Phát triển ứng dụng web NodeJs. Nhờ có những lời hướng dẫn, quan tâm và dạy bảo chúng em mới có thể hoàn thiện đồ án </w:t>
      </w:r>
      <w:r w:rsidRPr="007F655B">
        <w:rPr>
          <w:sz w:val="26"/>
          <w:szCs w:val="26"/>
          <w:lang w:val="vi-VN"/>
        </w:rPr>
        <w:t>cuối</w:t>
      </w:r>
      <w:r w:rsidRPr="007F655B">
        <w:rPr>
          <w:color w:val="000000"/>
          <w:sz w:val="26"/>
          <w:szCs w:val="26"/>
          <w:lang w:val="vi-VN"/>
        </w:rPr>
        <w:t xml:space="preserve"> kỳ của mình một cách hoàn thiện.</w:t>
      </w:r>
    </w:p>
    <w:p w14:paraId="7ACC5092" w14:textId="77777777" w:rsidR="00614B32" w:rsidRPr="007F655B" w:rsidRDefault="00614B32" w:rsidP="00614B32">
      <w:pPr>
        <w:pBdr>
          <w:top w:val="nil"/>
          <w:left w:val="nil"/>
          <w:bottom w:val="nil"/>
          <w:right w:val="nil"/>
          <w:between w:val="nil"/>
        </w:pBdr>
        <w:spacing w:line="360" w:lineRule="auto"/>
        <w:ind w:firstLine="720"/>
        <w:jc w:val="both"/>
        <w:rPr>
          <w:color w:val="000000"/>
          <w:sz w:val="26"/>
          <w:szCs w:val="26"/>
          <w:lang w:val="vi-VN"/>
        </w:rPr>
      </w:pPr>
      <w:r w:rsidRPr="007F655B">
        <w:rPr>
          <w:color w:val="000000"/>
          <w:sz w:val="26"/>
          <w:szCs w:val="26"/>
          <w:lang w:val="vi-VN"/>
        </w:rPr>
        <w:t>Một lần nữa chúng em xin gửi lời cảm ơn sâu sắc đến thầy. Đồng thời do kinh</w:t>
      </w:r>
    </w:p>
    <w:p w14:paraId="0B3BFB23" w14:textId="77777777" w:rsidR="00614B32" w:rsidRDefault="00614B32" w:rsidP="00614B32">
      <w:pPr>
        <w:pBdr>
          <w:top w:val="nil"/>
          <w:left w:val="nil"/>
          <w:bottom w:val="nil"/>
          <w:right w:val="nil"/>
          <w:between w:val="nil"/>
        </w:pBdr>
        <w:spacing w:line="360" w:lineRule="auto"/>
        <w:jc w:val="both"/>
        <w:rPr>
          <w:color w:val="000000"/>
          <w:sz w:val="26"/>
          <w:szCs w:val="26"/>
        </w:rPr>
      </w:pPr>
      <w:r w:rsidRPr="007F655B">
        <w:rPr>
          <w:color w:val="000000"/>
          <w:sz w:val="26"/>
          <w:szCs w:val="26"/>
          <w:lang w:val="vi-VN"/>
        </w:rPr>
        <w:t xml:space="preserve">nghiệm của chúng em về một số vấn đề còn có những hạn chế. </w:t>
      </w:r>
      <w:r>
        <w:rPr>
          <w:color w:val="000000"/>
          <w:sz w:val="26"/>
          <w:szCs w:val="26"/>
        </w:rPr>
        <w:t>Do đó, bài báo cáo của</w:t>
      </w:r>
    </w:p>
    <w:p w14:paraId="171E1834" w14:textId="77777777" w:rsidR="00BB2B2A" w:rsidRPr="00614B32" w:rsidRDefault="00614B32" w:rsidP="00614B32">
      <w:pPr>
        <w:pBdr>
          <w:top w:val="nil"/>
          <w:left w:val="nil"/>
          <w:bottom w:val="nil"/>
          <w:right w:val="nil"/>
          <w:between w:val="nil"/>
        </w:pBdr>
        <w:spacing w:line="360" w:lineRule="auto"/>
        <w:jc w:val="both"/>
        <w:rPr>
          <w:color w:val="000000"/>
          <w:sz w:val="26"/>
          <w:szCs w:val="26"/>
        </w:rPr>
      </w:pPr>
      <w:r>
        <w:rPr>
          <w:color w:val="000000"/>
          <w:sz w:val="26"/>
          <w:szCs w:val="26"/>
        </w:rPr>
        <w:t>chúng em không thể tránh khỏi những thiếu sót, chúng em rất mong nhận được những ý kiến đóng góp quý báu của Thầy để kiến thức của chúng em trong lĩnh vực này được hoàn thiện hơn ở những báo cáo sau.</w:t>
      </w:r>
      <w:r w:rsidR="00BB2B2A" w:rsidRPr="00DB7595">
        <w:rPr>
          <w:b/>
          <w:bCs/>
          <w:sz w:val="32"/>
          <w:szCs w:val="32"/>
          <w:lang w:val="vi-VN"/>
        </w:rPr>
        <w:br w:type="page"/>
      </w:r>
    </w:p>
    <w:p w14:paraId="789335FD"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28B2678"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6F4F914C"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A860A4B" w14:textId="505D05DB"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3B2878" w:rsidRPr="003B2878">
        <w:rPr>
          <w:sz w:val="26"/>
          <w:szCs w:val="26"/>
          <w:lang w:val="vi-VN"/>
        </w:rPr>
        <w:t>ThS. 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345B87C"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4C353B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546ECE05" w14:textId="77777777" w:rsidR="003218FF" w:rsidRPr="007F655B"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BC7775" w:rsidRPr="007F655B">
        <w:rPr>
          <w:i/>
          <w:sz w:val="26"/>
          <w:szCs w:val="26"/>
          <w:lang w:val="vi-VN"/>
        </w:rPr>
        <w:t>10</w:t>
      </w:r>
      <w:r w:rsidRPr="00DB7595">
        <w:rPr>
          <w:i/>
          <w:sz w:val="26"/>
          <w:szCs w:val="26"/>
          <w:lang w:val="vi-VN"/>
        </w:rPr>
        <w:t xml:space="preserve">  tháng </w:t>
      </w:r>
      <w:r w:rsidR="00BC7775" w:rsidRPr="007F655B">
        <w:rPr>
          <w:i/>
          <w:sz w:val="26"/>
          <w:szCs w:val="26"/>
          <w:lang w:val="vi-VN"/>
        </w:rPr>
        <w:t>12</w:t>
      </w:r>
      <w:r w:rsidR="00BC7775">
        <w:rPr>
          <w:i/>
          <w:sz w:val="26"/>
          <w:szCs w:val="26"/>
          <w:lang w:val="vi-VN"/>
        </w:rPr>
        <w:t xml:space="preserve">  năm </w:t>
      </w:r>
      <w:r w:rsidR="00BC7775" w:rsidRPr="007F655B">
        <w:rPr>
          <w:i/>
          <w:sz w:val="26"/>
          <w:szCs w:val="26"/>
          <w:lang w:val="vi-VN"/>
        </w:rPr>
        <w:t>2023</w:t>
      </w:r>
    </w:p>
    <w:p w14:paraId="39E2876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27188B5" w14:textId="77777777" w:rsidR="00A8219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8965F1F" w14:textId="77777777" w:rsidR="00BB2B2A" w:rsidRPr="00DB7595" w:rsidRDefault="00BB2B2A" w:rsidP="00BB2B2A">
      <w:pPr>
        <w:tabs>
          <w:tab w:val="center" w:pos="6379"/>
        </w:tabs>
        <w:spacing w:after="200" w:line="276" w:lineRule="auto"/>
        <w:rPr>
          <w:i/>
          <w:sz w:val="26"/>
          <w:szCs w:val="26"/>
          <w:lang w:val="vi-VN"/>
        </w:rPr>
      </w:pPr>
    </w:p>
    <w:p w14:paraId="5BCBFA28" w14:textId="77777777" w:rsidR="00BB2B2A" w:rsidRPr="007F655B" w:rsidRDefault="00BB2B2A" w:rsidP="00BB2B2A">
      <w:pPr>
        <w:tabs>
          <w:tab w:val="center" w:pos="6379"/>
        </w:tabs>
        <w:spacing w:after="200" w:line="276" w:lineRule="auto"/>
        <w:rPr>
          <w:i/>
          <w:sz w:val="26"/>
          <w:szCs w:val="26"/>
          <w:lang w:val="vi-VN"/>
        </w:rPr>
      </w:pPr>
      <w:r w:rsidRPr="00DB7595">
        <w:rPr>
          <w:i/>
          <w:sz w:val="26"/>
          <w:szCs w:val="26"/>
          <w:lang w:val="vi-VN"/>
        </w:rPr>
        <w:tab/>
      </w:r>
      <w:r w:rsidR="00BC7775" w:rsidRPr="007F655B">
        <w:rPr>
          <w:i/>
          <w:sz w:val="26"/>
          <w:szCs w:val="26"/>
          <w:lang w:val="vi-VN"/>
        </w:rPr>
        <w:t>Phạm Trần Thảo Nguyên</w:t>
      </w:r>
    </w:p>
    <w:p w14:paraId="3B48BED4" w14:textId="77777777" w:rsidR="00BB2B2A" w:rsidRPr="00DB7595" w:rsidRDefault="00BB2B2A" w:rsidP="00BB2B2A">
      <w:pPr>
        <w:tabs>
          <w:tab w:val="center" w:pos="6379"/>
        </w:tabs>
        <w:spacing w:after="200" w:line="276" w:lineRule="auto"/>
        <w:rPr>
          <w:i/>
          <w:sz w:val="26"/>
          <w:szCs w:val="26"/>
          <w:lang w:val="vi-VN"/>
        </w:rPr>
      </w:pPr>
    </w:p>
    <w:p w14:paraId="70CD8CE0" w14:textId="77777777" w:rsidR="00BB2B2A" w:rsidRPr="007F655B" w:rsidRDefault="00BB2B2A" w:rsidP="00BB2B2A">
      <w:pPr>
        <w:tabs>
          <w:tab w:val="center" w:pos="6379"/>
        </w:tabs>
        <w:spacing w:after="200" w:line="276" w:lineRule="auto"/>
        <w:rPr>
          <w:i/>
          <w:sz w:val="26"/>
          <w:szCs w:val="26"/>
          <w:lang w:val="vi-VN"/>
        </w:rPr>
      </w:pPr>
      <w:r w:rsidRPr="00DB7595">
        <w:rPr>
          <w:i/>
          <w:sz w:val="26"/>
          <w:szCs w:val="26"/>
          <w:lang w:val="vi-VN"/>
        </w:rPr>
        <w:tab/>
      </w:r>
      <w:r w:rsidR="00BC7775" w:rsidRPr="007F655B">
        <w:rPr>
          <w:i/>
          <w:sz w:val="26"/>
          <w:szCs w:val="26"/>
          <w:lang w:val="vi-VN"/>
        </w:rPr>
        <w:t>Nguyễn Ngọc Xuân Như</w:t>
      </w:r>
    </w:p>
    <w:p w14:paraId="18A2609E" w14:textId="77777777" w:rsidR="00BC7775" w:rsidRPr="007F655B" w:rsidRDefault="00BC7775" w:rsidP="00BB2B2A">
      <w:pPr>
        <w:tabs>
          <w:tab w:val="center" w:pos="6379"/>
        </w:tabs>
        <w:spacing w:after="200" w:line="276" w:lineRule="auto"/>
        <w:rPr>
          <w:i/>
          <w:sz w:val="26"/>
          <w:szCs w:val="26"/>
          <w:lang w:val="vi-VN"/>
        </w:rPr>
      </w:pPr>
    </w:p>
    <w:p w14:paraId="28614EF6" w14:textId="77777777" w:rsidR="00BC7775" w:rsidRPr="007F655B" w:rsidRDefault="00BC7775" w:rsidP="00BB2B2A">
      <w:pPr>
        <w:tabs>
          <w:tab w:val="center" w:pos="6379"/>
        </w:tabs>
        <w:spacing w:after="200" w:line="276" w:lineRule="auto"/>
        <w:rPr>
          <w:i/>
          <w:sz w:val="26"/>
          <w:szCs w:val="26"/>
          <w:lang w:val="vi-VN"/>
        </w:rPr>
      </w:pPr>
      <w:r w:rsidRPr="007F655B">
        <w:rPr>
          <w:i/>
          <w:sz w:val="26"/>
          <w:szCs w:val="26"/>
          <w:lang w:val="vi-VN"/>
        </w:rPr>
        <w:tab/>
        <w:t>Võ Thy Trúc</w:t>
      </w:r>
    </w:p>
    <w:p w14:paraId="381F0ABC"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19EBA032" w14:textId="77777777" w:rsidR="00B118C8" w:rsidRPr="00B118C8" w:rsidRDefault="00B118C8" w:rsidP="002D796D">
      <w:pPr>
        <w:pStyle w:val="Chng"/>
        <w:jc w:val="center"/>
        <w:rPr>
          <w:lang w:val="vi-VN"/>
        </w:rPr>
      </w:pPr>
      <w:bookmarkStart w:id="1" w:name="_Toc153313087"/>
      <w:r w:rsidRPr="00B118C8">
        <w:rPr>
          <w:lang w:val="vi-VN"/>
        </w:rPr>
        <w:lastRenderedPageBreak/>
        <w:t>PHẦN XÁC NHẬN VÀ ĐÁNH GIÁ CỦA GIẢNG VIÊN</w:t>
      </w:r>
      <w:bookmarkEnd w:id="1"/>
    </w:p>
    <w:p w14:paraId="7F6D6617" w14:textId="77777777" w:rsidR="00B118C8" w:rsidRPr="002D796D" w:rsidRDefault="00B118C8" w:rsidP="002D796D">
      <w:pPr>
        <w:pStyle w:val="Nidungvnbn"/>
        <w:rPr>
          <w:b/>
          <w:lang w:val="vi-VN"/>
        </w:rPr>
      </w:pPr>
      <w:r w:rsidRPr="002D796D">
        <w:rPr>
          <w:b/>
          <w:lang w:val="vi-VN"/>
        </w:rPr>
        <w:t>Phần xác nhận của GV hướng dẫn</w:t>
      </w:r>
    </w:p>
    <w:p w14:paraId="22F28EF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62A6DD" w14:textId="7512B4F4" w:rsidR="00B118C8" w:rsidRPr="00DC2276" w:rsidRDefault="00B118C8" w:rsidP="00B118C8">
      <w:pPr>
        <w:tabs>
          <w:tab w:val="center" w:pos="6237"/>
        </w:tabs>
        <w:spacing w:line="276" w:lineRule="auto"/>
        <w:rPr>
          <w:lang w:val="vi-VN"/>
        </w:rPr>
      </w:pPr>
      <w:r w:rsidRPr="00DC2276">
        <w:rPr>
          <w:lang w:val="vi-VN"/>
        </w:rPr>
        <w:tab/>
        <w:t xml:space="preserve">Tp. Hồ Chí Minh, ngày  </w:t>
      </w:r>
      <w:r w:rsidR="003C49CA">
        <w:t>10</w:t>
      </w:r>
      <w:r w:rsidR="003C49CA">
        <w:rPr>
          <w:lang w:val="vi-VN"/>
        </w:rPr>
        <w:t xml:space="preserve">  </w:t>
      </w:r>
      <w:r w:rsidRPr="00DC2276">
        <w:rPr>
          <w:lang w:val="vi-VN"/>
        </w:rPr>
        <w:t xml:space="preserve">tháng </w:t>
      </w:r>
      <w:r w:rsidR="00A27304">
        <w:t>12</w:t>
      </w:r>
      <w:r w:rsidRPr="00DC2276">
        <w:rPr>
          <w:lang w:val="vi-VN"/>
        </w:rPr>
        <w:t xml:space="preserve">  năm  </w:t>
      </w:r>
      <w:r w:rsidR="00A27304">
        <w:t>2023</w:t>
      </w:r>
      <w:r w:rsidRPr="00DC2276">
        <w:rPr>
          <w:lang w:val="vi-VN"/>
        </w:rPr>
        <w:t xml:space="preserve"> </w:t>
      </w:r>
    </w:p>
    <w:p w14:paraId="39A85B0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AB90738" w14:textId="77777777" w:rsidR="00B118C8" w:rsidRPr="00DC2276" w:rsidRDefault="00B118C8">
      <w:pPr>
        <w:spacing w:after="200" w:line="276" w:lineRule="auto"/>
        <w:rPr>
          <w:lang w:val="vi-VN"/>
        </w:rPr>
      </w:pPr>
    </w:p>
    <w:p w14:paraId="7756A37E" w14:textId="77777777" w:rsidR="00B118C8" w:rsidRPr="00DC2276" w:rsidRDefault="00B118C8">
      <w:pPr>
        <w:spacing w:after="200" w:line="276" w:lineRule="auto"/>
        <w:rPr>
          <w:lang w:val="vi-VN"/>
        </w:rPr>
      </w:pPr>
    </w:p>
    <w:p w14:paraId="51CB02CC" w14:textId="77777777" w:rsidR="00B118C8" w:rsidRPr="00DC2276" w:rsidRDefault="00B118C8">
      <w:pPr>
        <w:spacing w:after="200" w:line="276" w:lineRule="auto"/>
        <w:rPr>
          <w:lang w:val="vi-VN"/>
        </w:rPr>
      </w:pPr>
    </w:p>
    <w:p w14:paraId="743726D8" w14:textId="77777777" w:rsidR="00B118C8" w:rsidRPr="00DC2276" w:rsidRDefault="00B118C8" w:rsidP="002D796D">
      <w:pPr>
        <w:pStyle w:val="Nidungvnbn"/>
        <w:rPr>
          <w:b/>
          <w:lang w:val="vi-VN"/>
        </w:rPr>
      </w:pPr>
      <w:r w:rsidRPr="00DC2276">
        <w:rPr>
          <w:b/>
          <w:lang w:val="vi-VN"/>
        </w:rPr>
        <w:t>Phần đánh giá của GV chấm bài</w:t>
      </w:r>
    </w:p>
    <w:p w14:paraId="02DA2B6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BFB682" w14:textId="10AD36B6" w:rsidR="00B118C8" w:rsidRPr="00EA5F63" w:rsidRDefault="00B118C8" w:rsidP="00B118C8">
      <w:pPr>
        <w:tabs>
          <w:tab w:val="center" w:pos="6237"/>
        </w:tabs>
        <w:spacing w:line="276" w:lineRule="auto"/>
      </w:pPr>
      <w:r w:rsidRPr="00DC2276">
        <w:rPr>
          <w:lang w:val="vi-VN"/>
        </w:rPr>
        <w:tab/>
        <w:t>Tp. Hồ Chí Minh,</w:t>
      </w:r>
      <w:r w:rsidR="00EA5F63">
        <w:rPr>
          <w:lang w:val="vi-VN"/>
        </w:rPr>
        <w:t xml:space="preserve"> ngày </w:t>
      </w:r>
      <w:r w:rsidR="00EA5F63">
        <w:t>10</w:t>
      </w:r>
      <w:r w:rsidRPr="00DC2276">
        <w:rPr>
          <w:lang w:val="vi-VN"/>
        </w:rPr>
        <w:t xml:space="preserve"> tháng</w:t>
      </w:r>
      <w:r w:rsidR="00EA5F63">
        <w:t xml:space="preserve"> 12</w:t>
      </w:r>
      <w:r w:rsidR="00EA5F63">
        <w:rPr>
          <w:lang w:val="vi-VN"/>
        </w:rPr>
        <w:t xml:space="preserve"> năm </w:t>
      </w:r>
      <w:r w:rsidR="00EA5F63">
        <w:t>2023</w:t>
      </w:r>
    </w:p>
    <w:p w14:paraId="03C9538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D961249" w14:textId="77777777" w:rsidR="00B118C8" w:rsidRPr="00DC2276" w:rsidRDefault="00B118C8" w:rsidP="00B118C8">
      <w:pPr>
        <w:spacing w:after="200" w:line="276" w:lineRule="auto"/>
        <w:rPr>
          <w:lang w:val="vi-VN"/>
        </w:rPr>
      </w:pPr>
    </w:p>
    <w:p w14:paraId="61486A90" w14:textId="77777777" w:rsidR="00B118C8" w:rsidRPr="00DC2276" w:rsidRDefault="00B118C8" w:rsidP="00B118C8">
      <w:pPr>
        <w:pStyle w:val="Tiumccp1"/>
        <w:rPr>
          <w:sz w:val="32"/>
          <w:szCs w:val="32"/>
          <w:lang w:val="vi-VN"/>
        </w:rPr>
      </w:pPr>
      <w:r w:rsidRPr="00B118C8">
        <w:rPr>
          <w:lang w:val="vi-VN"/>
        </w:rPr>
        <w:br w:type="page"/>
      </w:r>
    </w:p>
    <w:p w14:paraId="054FE871" w14:textId="66D4F582" w:rsidR="00291721" w:rsidRPr="00DB7595" w:rsidRDefault="00BB2B2A" w:rsidP="009F326E">
      <w:pPr>
        <w:pStyle w:val="Chng"/>
        <w:jc w:val="center"/>
        <w:rPr>
          <w:lang w:val="vi-VN"/>
        </w:rPr>
      </w:pPr>
      <w:bookmarkStart w:id="2" w:name="_Toc153313088"/>
      <w:r w:rsidRPr="00DB7595">
        <w:rPr>
          <w:lang w:val="vi-VN"/>
        </w:rPr>
        <w:lastRenderedPageBreak/>
        <w:t>TÓM TẮT</w:t>
      </w:r>
      <w:bookmarkEnd w:id="2"/>
    </w:p>
    <w:p w14:paraId="6594E8BA" w14:textId="66E267E5" w:rsidR="00DB7595" w:rsidRDefault="00DB2596" w:rsidP="00DB2596">
      <w:pPr>
        <w:spacing w:after="200" w:line="276" w:lineRule="auto"/>
        <w:ind w:firstLine="720"/>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Pr>
          <w:sz w:val="26"/>
          <w:szCs w:val="26"/>
          <w:lang w:val="vi-VN"/>
        </w:rPr>
        <w:t>Bài báo cáo trình  bày quá trình bày những hiểu biết về Node Js và các vấn đề liên quan. Gi</w:t>
      </w:r>
      <w:r w:rsidR="008E18C1">
        <w:rPr>
          <w:sz w:val="26"/>
          <w:szCs w:val="26"/>
        </w:rPr>
        <w:t>ới</w:t>
      </w:r>
      <w:r>
        <w:rPr>
          <w:sz w:val="26"/>
          <w:szCs w:val="26"/>
          <w:lang w:val="vi-VN"/>
        </w:rPr>
        <w:t xml:space="preserve"> thiệu đề tài sẽ tìm hiểu và giải thích cách hiện thực hóa đề tài</w:t>
      </w:r>
      <w:r w:rsidR="007542A1">
        <w:rPr>
          <w:sz w:val="26"/>
          <w:szCs w:val="26"/>
        </w:rPr>
        <w:t xml:space="preserve"> POS – Hệ thống quản lý</w:t>
      </w:r>
      <w:r w:rsidR="00182D27">
        <w:rPr>
          <w:sz w:val="26"/>
          <w:szCs w:val="26"/>
        </w:rPr>
        <w:t xml:space="preserve"> của cửa hàng</w:t>
      </w:r>
      <w:r w:rsidR="007542A1">
        <w:rPr>
          <w:sz w:val="26"/>
          <w:szCs w:val="26"/>
        </w:rPr>
        <w:t xml:space="preserve"> bán điện thoại</w:t>
      </w:r>
      <w:r>
        <w:rPr>
          <w:sz w:val="26"/>
          <w:szCs w:val="26"/>
          <w:lang w:val="vi-VN"/>
        </w:rPr>
        <w:t>.</w:t>
      </w:r>
    </w:p>
    <w:p w14:paraId="1CB111D2" w14:textId="77777777" w:rsidR="007E6AB9" w:rsidRPr="007E6AB9" w:rsidRDefault="007E6AB9" w:rsidP="002D796D">
      <w:pPr>
        <w:pStyle w:val="Chng"/>
        <w:jc w:val="center"/>
      </w:pPr>
      <w:bookmarkStart w:id="3" w:name="_Toc153313089"/>
      <w:r>
        <w:lastRenderedPageBreak/>
        <w:t>MỤC LỤC</w:t>
      </w:r>
      <w:bookmarkEnd w:id="3"/>
    </w:p>
    <w:p w14:paraId="39F60D87" w14:textId="5DC91AB2" w:rsidR="0054170B"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3313086" w:history="1">
        <w:r w:rsidR="0054170B" w:rsidRPr="00A176F1">
          <w:rPr>
            <w:rStyle w:val="Hyperlink"/>
            <w:noProof/>
            <w:lang w:val="vi-VN"/>
          </w:rPr>
          <w:t>CẢM ƠN</w:t>
        </w:r>
        <w:r w:rsidR="0054170B">
          <w:rPr>
            <w:noProof/>
            <w:webHidden/>
          </w:rPr>
          <w:tab/>
        </w:r>
        <w:r w:rsidR="0054170B">
          <w:rPr>
            <w:noProof/>
            <w:webHidden/>
          </w:rPr>
          <w:fldChar w:fldCharType="begin"/>
        </w:r>
        <w:r w:rsidR="0054170B">
          <w:rPr>
            <w:noProof/>
            <w:webHidden/>
          </w:rPr>
          <w:instrText xml:space="preserve"> PAGEREF _Toc153313086 \h </w:instrText>
        </w:r>
        <w:r w:rsidR="0054170B">
          <w:rPr>
            <w:noProof/>
            <w:webHidden/>
          </w:rPr>
        </w:r>
        <w:r w:rsidR="0054170B">
          <w:rPr>
            <w:noProof/>
            <w:webHidden/>
          </w:rPr>
          <w:fldChar w:fldCharType="separate"/>
        </w:r>
        <w:r w:rsidR="0054170B">
          <w:rPr>
            <w:noProof/>
            <w:webHidden/>
          </w:rPr>
          <w:t>i</w:t>
        </w:r>
        <w:r w:rsidR="0054170B">
          <w:rPr>
            <w:noProof/>
            <w:webHidden/>
          </w:rPr>
          <w:fldChar w:fldCharType="end"/>
        </w:r>
      </w:hyperlink>
    </w:p>
    <w:p w14:paraId="2F71CCE9"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087" w:history="1">
        <w:r w:rsidR="0054170B" w:rsidRPr="00A176F1">
          <w:rPr>
            <w:rStyle w:val="Hyperlink"/>
            <w:noProof/>
            <w:lang w:val="vi-VN"/>
          </w:rPr>
          <w:t>PHẦN XÁC NHẬN VÀ ĐÁNH GIÁ CỦA GIẢNG VIÊN</w:t>
        </w:r>
        <w:r w:rsidR="0054170B">
          <w:rPr>
            <w:noProof/>
            <w:webHidden/>
          </w:rPr>
          <w:tab/>
        </w:r>
        <w:r w:rsidR="0054170B">
          <w:rPr>
            <w:noProof/>
            <w:webHidden/>
          </w:rPr>
          <w:fldChar w:fldCharType="begin"/>
        </w:r>
        <w:r w:rsidR="0054170B">
          <w:rPr>
            <w:noProof/>
            <w:webHidden/>
          </w:rPr>
          <w:instrText xml:space="preserve"> PAGEREF _Toc153313087 \h </w:instrText>
        </w:r>
        <w:r w:rsidR="0054170B">
          <w:rPr>
            <w:noProof/>
            <w:webHidden/>
          </w:rPr>
        </w:r>
        <w:r w:rsidR="0054170B">
          <w:rPr>
            <w:noProof/>
            <w:webHidden/>
          </w:rPr>
          <w:fldChar w:fldCharType="separate"/>
        </w:r>
        <w:r w:rsidR="0054170B">
          <w:rPr>
            <w:noProof/>
            <w:webHidden/>
          </w:rPr>
          <w:t>iii</w:t>
        </w:r>
        <w:r w:rsidR="0054170B">
          <w:rPr>
            <w:noProof/>
            <w:webHidden/>
          </w:rPr>
          <w:fldChar w:fldCharType="end"/>
        </w:r>
      </w:hyperlink>
    </w:p>
    <w:p w14:paraId="3BCECA75"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088" w:history="1">
        <w:r w:rsidR="0054170B" w:rsidRPr="00A176F1">
          <w:rPr>
            <w:rStyle w:val="Hyperlink"/>
            <w:noProof/>
            <w:lang w:val="vi-VN"/>
          </w:rPr>
          <w:t>TÓM TẮT</w:t>
        </w:r>
        <w:r w:rsidR="0054170B">
          <w:rPr>
            <w:noProof/>
            <w:webHidden/>
          </w:rPr>
          <w:tab/>
        </w:r>
        <w:r w:rsidR="0054170B">
          <w:rPr>
            <w:noProof/>
            <w:webHidden/>
          </w:rPr>
          <w:fldChar w:fldCharType="begin"/>
        </w:r>
        <w:r w:rsidR="0054170B">
          <w:rPr>
            <w:noProof/>
            <w:webHidden/>
          </w:rPr>
          <w:instrText xml:space="preserve"> PAGEREF _Toc153313088 \h </w:instrText>
        </w:r>
        <w:r w:rsidR="0054170B">
          <w:rPr>
            <w:noProof/>
            <w:webHidden/>
          </w:rPr>
        </w:r>
        <w:r w:rsidR="0054170B">
          <w:rPr>
            <w:noProof/>
            <w:webHidden/>
          </w:rPr>
          <w:fldChar w:fldCharType="separate"/>
        </w:r>
        <w:r w:rsidR="0054170B">
          <w:rPr>
            <w:noProof/>
            <w:webHidden/>
          </w:rPr>
          <w:t>iv</w:t>
        </w:r>
        <w:r w:rsidR="0054170B">
          <w:rPr>
            <w:noProof/>
            <w:webHidden/>
          </w:rPr>
          <w:fldChar w:fldCharType="end"/>
        </w:r>
      </w:hyperlink>
    </w:p>
    <w:p w14:paraId="0739ACBF"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089" w:history="1">
        <w:r w:rsidR="0054170B" w:rsidRPr="00A176F1">
          <w:rPr>
            <w:rStyle w:val="Hyperlink"/>
            <w:noProof/>
          </w:rPr>
          <w:t>MỤC LỤC</w:t>
        </w:r>
        <w:r w:rsidR="0054170B">
          <w:rPr>
            <w:noProof/>
            <w:webHidden/>
          </w:rPr>
          <w:tab/>
        </w:r>
        <w:r w:rsidR="0054170B">
          <w:rPr>
            <w:noProof/>
            <w:webHidden/>
          </w:rPr>
          <w:fldChar w:fldCharType="begin"/>
        </w:r>
        <w:r w:rsidR="0054170B">
          <w:rPr>
            <w:noProof/>
            <w:webHidden/>
          </w:rPr>
          <w:instrText xml:space="preserve"> PAGEREF _Toc153313089 \h </w:instrText>
        </w:r>
        <w:r w:rsidR="0054170B">
          <w:rPr>
            <w:noProof/>
            <w:webHidden/>
          </w:rPr>
        </w:r>
        <w:r w:rsidR="0054170B">
          <w:rPr>
            <w:noProof/>
            <w:webHidden/>
          </w:rPr>
          <w:fldChar w:fldCharType="separate"/>
        </w:r>
        <w:r w:rsidR="0054170B">
          <w:rPr>
            <w:noProof/>
            <w:webHidden/>
          </w:rPr>
          <w:t>1</w:t>
        </w:r>
        <w:r w:rsidR="0054170B">
          <w:rPr>
            <w:noProof/>
            <w:webHidden/>
          </w:rPr>
          <w:fldChar w:fldCharType="end"/>
        </w:r>
      </w:hyperlink>
    </w:p>
    <w:p w14:paraId="4AA4BE61"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090" w:history="1">
        <w:r w:rsidR="0054170B" w:rsidRPr="00A176F1">
          <w:rPr>
            <w:rStyle w:val="Hyperlink"/>
            <w:noProof/>
          </w:rPr>
          <w:t>DANH MỤC CÁC BẢNG BIỂU, HÌNH VẼ, ĐỒ THỊ</w:t>
        </w:r>
        <w:r w:rsidR="0054170B">
          <w:rPr>
            <w:noProof/>
            <w:webHidden/>
          </w:rPr>
          <w:tab/>
        </w:r>
        <w:r w:rsidR="0054170B">
          <w:rPr>
            <w:noProof/>
            <w:webHidden/>
          </w:rPr>
          <w:fldChar w:fldCharType="begin"/>
        </w:r>
        <w:r w:rsidR="0054170B">
          <w:rPr>
            <w:noProof/>
            <w:webHidden/>
          </w:rPr>
          <w:instrText xml:space="preserve"> PAGEREF _Toc153313090 \h </w:instrText>
        </w:r>
        <w:r w:rsidR="0054170B">
          <w:rPr>
            <w:noProof/>
            <w:webHidden/>
          </w:rPr>
        </w:r>
        <w:r w:rsidR="0054170B">
          <w:rPr>
            <w:noProof/>
            <w:webHidden/>
          </w:rPr>
          <w:fldChar w:fldCharType="separate"/>
        </w:r>
        <w:r w:rsidR="0054170B">
          <w:rPr>
            <w:noProof/>
            <w:webHidden/>
          </w:rPr>
          <w:t>4</w:t>
        </w:r>
        <w:r w:rsidR="0054170B">
          <w:rPr>
            <w:noProof/>
            <w:webHidden/>
          </w:rPr>
          <w:fldChar w:fldCharType="end"/>
        </w:r>
      </w:hyperlink>
    </w:p>
    <w:p w14:paraId="2D286269"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091" w:history="1">
        <w:r w:rsidR="0054170B" w:rsidRPr="00A176F1">
          <w:rPr>
            <w:rStyle w:val="Hyperlink"/>
            <w:noProof/>
          </w:rPr>
          <w:t>CHƯƠNG 1 – GIỚI THIỆU ĐỀ TÀI</w:t>
        </w:r>
        <w:r w:rsidR="0054170B">
          <w:rPr>
            <w:noProof/>
            <w:webHidden/>
          </w:rPr>
          <w:tab/>
        </w:r>
        <w:r w:rsidR="0054170B">
          <w:rPr>
            <w:noProof/>
            <w:webHidden/>
          </w:rPr>
          <w:fldChar w:fldCharType="begin"/>
        </w:r>
        <w:r w:rsidR="0054170B">
          <w:rPr>
            <w:noProof/>
            <w:webHidden/>
          </w:rPr>
          <w:instrText xml:space="preserve"> PAGEREF _Toc153313091 \h </w:instrText>
        </w:r>
        <w:r w:rsidR="0054170B">
          <w:rPr>
            <w:noProof/>
            <w:webHidden/>
          </w:rPr>
        </w:r>
        <w:r w:rsidR="0054170B">
          <w:rPr>
            <w:noProof/>
            <w:webHidden/>
          </w:rPr>
          <w:fldChar w:fldCharType="separate"/>
        </w:r>
        <w:r w:rsidR="0054170B">
          <w:rPr>
            <w:noProof/>
            <w:webHidden/>
          </w:rPr>
          <w:t>5</w:t>
        </w:r>
        <w:r w:rsidR="0054170B">
          <w:rPr>
            <w:noProof/>
            <w:webHidden/>
          </w:rPr>
          <w:fldChar w:fldCharType="end"/>
        </w:r>
      </w:hyperlink>
    </w:p>
    <w:p w14:paraId="01542174"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092" w:history="1">
        <w:r w:rsidR="0054170B" w:rsidRPr="00A176F1">
          <w:rPr>
            <w:rStyle w:val="Hyperlink"/>
            <w:noProof/>
          </w:rPr>
          <w:t>1.1 Trình bày về đề tài</w:t>
        </w:r>
        <w:r w:rsidR="0054170B">
          <w:rPr>
            <w:noProof/>
            <w:webHidden/>
          </w:rPr>
          <w:tab/>
        </w:r>
        <w:r w:rsidR="0054170B">
          <w:rPr>
            <w:noProof/>
            <w:webHidden/>
          </w:rPr>
          <w:fldChar w:fldCharType="begin"/>
        </w:r>
        <w:r w:rsidR="0054170B">
          <w:rPr>
            <w:noProof/>
            <w:webHidden/>
          </w:rPr>
          <w:instrText xml:space="preserve"> PAGEREF _Toc153313092 \h </w:instrText>
        </w:r>
        <w:r w:rsidR="0054170B">
          <w:rPr>
            <w:noProof/>
            <w:webHidden/>
          </w:rPr>
        </w:r>
        <w:r w:rsidR="0054170B">
          <w:rPr>
            <w:noProof/>
            <w:webHidden/>
          </w:rPr>
          <w:fldChar w:fldCharType="separate"/>
        </w:r>
        <w:r w:rsidR="0054170B">
          <w:rPr>
            <w:noProof/>
            <w:webHidden/>
          </w:rPr>
          <w:t>5</w:t>
        </w:r>
        <w:r w:rsidR="0054170B">
          <w:rPr>
            <w:noProof/>
            <w:webHidden/>
          </w:rPr>
          <w:fldChar w:fldCharType="end"/>
        </w:r>
      </w:hyperlink>
    </w:p>
    <w:p w14:paraId="13940150"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093" w:history="1">
        <w:r w:rsidR="0054170B" w:rsidRPr="00A176F1">
          <w:rPr>
            <w:rStyle w:val="Hyperlink"/>
            <w:noProof/>
          </w:rPr>
          <w:t>1.2. Lý do chọn đề tài</w:t>
        </w:r>
        <w:r w:rsidR="0054170B">
          <w:rPr>
            <w:noProof/>
            <w:webHidden/>
          </w:rPr>
          <w:tab/>
        </w:r>
        <w:r w:rsidR="0054170B">
          <w:rPr>
            <w:noProof/>
            <w:webHidden/>
          </w:rPr>
          <w:fldChar w:fldCharType="begin"/>
        </w:r>
        <w:r w:rsidR="0054170B">
          <w:rPr>
            <w:noProof/>
            <w:webHidden/>
          </w:rPr>
          <w:instrText xml:space="preserve"> PAGEREF _Toc153313093 \h </w:instrText>
        </w:r>
        <w:r w:rsidR="0054170B">
          <w:rPr>
            <w:noProof/>
            <w:webHidden/>
          </w:rPr>
        </w:r>
        <w:r w:rsidR="0054170B">
          <w:rPr>
            <w:noProof/>
            <w:webHidden/>
          </w:rPr>
          <w:fldChar w:fldCharType="separate"/>
        </w:r>
        <w:r w:rsidR="0054170B">
          <w:rPr>
            <w:noProof/>
            <w:webHidden/>
          </w:rPr>
          <w:t>5</w:t>
        </w:r>
        <w:r w:rsidR="0054170B">
          <w:rPr>
            <w:noProof/>
            <w:webHidden/>
          </w:rPr>
          <w:fldChar w:fldCharType="end"/>
        </w:r>
      </w:hyperlink>
    </w:p>
    <w:p w14:paraId="300306F2"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094" w:history="1">
        <w:r w:rsidR="0054170B" w:rsidRPr="00A176F1">
          <w:rPr>
            <w:rStyle w:val="Hyperlink"/>
            <w:noProof/>
          </w:rPr>
          <w:t>1.3. Yêu cầu đề tài cần được thực hiện</w:t>
        </w:r>
        <w:r w:rsidR="0054170B">
          <w:rPr>
            <w:noProof/>
            <w:webHidden/>
          </w:rPr>
          <w:tab/>
        </w:r>
        <w:r w:rsidR="0054170B">
          <w:rPr>
            <w:noProof/>
            <w:webHidden/>
          </w:rPr>
          <w:fldChar w:fldCharType="begin"/>
        </w:r>
        <w:r w:rsidR="0054170B">
          <w:rPr>
            <w:noProof/>
            <w:webHidden/>
          </w:rPr>
          <w:instrText xml:space="preserve"> PAGEREF _Toc153313094 \h </w:instrText>
        </w:r>
        <w:r w:rsidR="0054170B">
          <w:rPr>
            <w:noProof/>
            <w:webHidden/>
          </w:rPr>
        </w:r>
        <w:r w:rsidR="0054170B">
          <w:rPr>
            <w:noProof/>
            <w:webHidden/>
          </w:rPr>
          <w:fldChar w:fldCharType="separate"/>
        </w:r>
        <w:r w:rsidR="0054170B">
          <w:rPr>
            <w:noProof/>
            <w:webHidden/>
          </w:rPr>
          <w:t>5</w:t>
        </w:r>
        <w:r w:rsidR="0054170B">
          <w:rPr>
            <w:noProof/>
            <w:webHidden/>
          </w:rPr>
          <w:fldChar w:fldCharType="end"/>
        </w:r>
      </w:hyperlink>
    </w:p>
    <w:p w14:paraId="7F2E4FAF" w14:textId="77777777" w:rsidR="0054170B" w:rsidRDefault="00000000">
      <w:pPr>
        <w:pStyle w:val="TOC3"/>
        <w:tabs>
          <w:tab w:val="right" w:leader="dot" w:pos="9111"/>
        </w:tabs>
        <w:rPr>
          <w:rFonts w:asciiTheme="minorHAnsi" w:eastAsiaTheme="minorEastAsia" w:hAnsiTheme="minorHAnsi" w:cstheme="minorBidi"/>
          <w:noProof/>
          <w:sz w:val="22"/>
          <w:szCs w:val="22"/>
        </w:rPr>
      </w:pPr>
      <w:hyperlink w:anchor="_Toc153313095" w:history="1">
        <w:r w:rsidR="0054170B" w:rsidRPr="00A176F1">
          <w:rPr>
            <w:rStyle w:val="Hyperlink"/>
            <w:noProof/>
          </w:rPr>
          <w:t>1.3.1 Ràng buộc về ứng dụng</w:t>
        </w:r>
        <w:r w:rsidR="0054170B">
          <w:rPr>
            <w:noProof/>
            <w:webHidden/>
          </w:rPr>
          <w:tab/>
        </w:r>
        <w:r w:rsidR="0054170B">
          <w:rPr>
            <w:noProof/>
            <w:webHidden/>
          </w:rPr>
          <w:fldChar w:fldCharType="begin"/>
        </w:r>
        <w:r w:rsidR="0054170B">
          <w:rPr>
            <w:noProof/>
            <w:webHidden/>
          </w:rPr>
          <w:instrText xml:space="preserve"> PAGEREF _Toc153313095 \h </w:instrText>
        </w:r>
        <w:r w:rsidR="0054170B">
          <w:rPr>
            <w:noProof/>
            <w:webHidden/>
          </w:rPr>
        </w:r>
        <w:r w:rsidR="0054170B">
          <w:rPr>
            <w:noProof/>
            <w:webHidden/>
          </w:rPr>
          <w:fldChar w:fldCharType="separate"/>
        </w:r>
        <w:r w:rsidR="0054170B">
          <w:rPr>
            <w:noProof/>
            <w:webHidden/>
          </w:rPr>
          <w:t>6</w:t>
        </w:r>
        <w:r w:rsidR="0054170B">
          <w:rPr>
            <w:noProof/>
            <w:webHidden/>
          </w:rPr>
          <w:fldChar w:fldCharType="end"/>
        </w:r>
      </w:hyperlink>
    </w:p>
    <w:p w14:paraId="2EB3E5FF" w14:textId="77777777" w:rsidR="0054170B" w:rsidRDefault="00000000">
      <w:pPr>
        <w:pStyle w:val="TOC3"/>
        <w:tabs>
          <w:tab w:val="right" w:leader="dot" w:pos="9111"/>
        </w:tabs>
        <w:rPr>
          <w:rFonts w:asciiTheme="minorHAnsi" w:eastAsiaTheme="minorEastAsia" w:hAnsiTheme="minorHAnsi" w:cstheme="minorBidi"/>
          <w:noProof/>
          <w:sz w:val="22"/>
          <w:szCs w:val="22"/>
        </w:rPr>
      </w:pPr>
      <w:hyperlink w:anchor="_Toc153313096" w:history="1">
        <w:r w:rsidR="0054170B" w:rsidRPr="00A176F1">
          <w:rPr>
            <w:rStyle w:val="Hyperlink"/>
            <w:noProof/>
          </w:rPr>
          <w:t>1.3.2 Người dùng hệ thống</w:t>
        </w:r>
        <w:r w:rsidR="0054170B">
          <w:rPr>
            <w:noProof/>
            <w:webHidden/>
          </w:rPr>
          <w:tab/>
        </w:r>
        <w:r w:rsidR="0054170B">
          <w:rPr>
            <w:noProof/>
            <w:webHidden/>
          </w:rPr>
          <w:fldChar w:fldCharType="begin"/>
        </w:r>
        <w:r w:rsidR="0054170B">
          <w:rPr>
            <w:noProof/>
            <w:webHidden/>
          </w:rPr>
          <w:instrText xml:space="preserve"> PAGEREF _Toc153313096 \h </w:instrText>
        </w:r>
        <w:r w:rsidR="0054170B">
          <w:rPr>
            <w:noProof/>
            <w:webHidden/>
          </w:rPr>
        </w:r>
        <w:r w:rsidR="0054170B">
          <w:rPr>
            <w:noProof/>
            <w:webHidden/>
          </w:rPr>
          <w:fldChar w:fldCharType="separate"/>
        </w:r>
        <w:r w:rsidR="0054170B">
          <w:rPr>
            <w:noProof/>
            <w:webHidden/>
          </w:rPr>
          <w:t>6</w:t>
        </w:r>
        <w:r w:rsidR="0054170B">
          <w:rPr>
            <w:noProof/>
            <w:webHidden/>
          </w:rPr>
          <w:fldChar w:fldCharType="end"/>
        </w:r>
      </w:hyperlink>
    </w:p>
    <w:p w14:paraId="468B3BC8" w14:textId="77777777" w:rsidR="0054170B" w:rsidRDefault="00000000">
      <w:pPr>
        <w:pStyle w:val="TOC3"/>
        <w:tabs>
          <w:tab w:val="right" w:leader="dot" w:pos="9111"/>
        </w:tabs>
        <w:rPr>
          <w:rFonts w:asciiTheme="minorHAnsi" w:eastAsiaTheme="minorEastAsia" w:hAnsiTheme="minorHAnsi" w:cstheme="minorBidi"/>
          <w:noProof/>
          <w:sz w:val="22"/>
          <w:szCs w:val="22"/>
        </w:rPr>
      </w:pPr>
      <w:hyperlink w:anchor="_Toc153313097" w:history="1">
        <w:r w:rsidR="0054170B" w:rsidRPr="00A176F1">
          <w:rPr>
            <w:rStyle w:val="Hyperlink"/>
            <w:noProof/>
          </w:rPr>
          <w:t>1.3.3 Các chức năng của hệ thống</w:t>
        </w:r>
        <w:r w:rsidR="0054170B">
          <w:rPr>
            <w:noProof/>
            <w:webHidden/>
          </w:rPr>
          <w:tab/>
        </w:r>
        <w:r w:rsidR="0054170B">
          <w:rPr>
            <w:noProof/>
            <w:webHidden/>
          </w:rPr>
          <w:fldChar w:fldCharType="begin"/>
        </w:r>
        <w:r w:rsidR="0054170B">
          <w:rPr>
            <w:noProof/>
            <w:webHidden/>
          </w:rPr>
          <w:instrText xml:space="preserve"> PAGEREF _Toc153313097 \h </w:instrText>
        </w:r>
        <w:r w:rsidR="0054170B">
          <w:rPr>
            <w:noProof/>
            <w:webHidden/>
          </w:rPr>
        </w:r>
        <w:r w:rsidR="0054170B">
          <w:rPr>
            <w:noProof/>
            <w:webHidden/>
          </w:rPr>
          <w:fldChar w:fldCharType="separate"/>
        </w:r>
        <w:r w:rsidR="0054170B">
          <w:rPr>
            <w:noProof/>
            <w:webHidden/>
          </w:rPr>
          <w:t>6</w:t>
        </w:r>
        <w:r w:rsidR="0054170B">
          <w:rPr>
            <w:noProof/>
            <w:webHidden/>
          </w:rPr>
          <w:fldChar w:fldCharType="end"/>
        </w:r>
      </w:hyperlink>
    </w:p>
    <w:p w14:paraId="668140D2" w14:textId="77777777" w:rsidR="0054170B" w:rsidRDefault="00000000">
      <w:pPr>
        <w:pStyle w:val="TOC3"/>
        <w:tabs>
          <w:tab w:val="right" w:leader="dot" w:pos="9111"/>
        </w:tabs>
        <w:rPr>
          <w:rFonts w:asciiTheme="minorHAnsi" w:eastAsiaTheme="minorEastAsia" w:hAnsiTheme="minorHAnsi" w:cstheme="minorBidi"/>
          <w:noProof/>
          <w:sz w:val="22"/>
          <w:szCs w:val="22"/>
        </w:rPr>
      </w:pPr>
      <w:hyperlink w:anchor="_Toc153313098" w:history="1">
        <w:r w:rsidR="0054170B" w:rsidRPr="00A176F1">
          <w:rPr>
            <w:rStyle w:val="Hyperlink"/>
            <w:noProof/>
          </w:rPr>
          <w:t>1.3.4 Các trường dữ liệu</w:t>
        </w:r>
        <w:r w:rsidR="0054170B">
          <w:rPr>
            <w:noProof/>
            <w:webHidden/>
          </w:rPr>
          <w:tab/>
        </w:r>
        <w:r w:rsidR="0054170B">
          <w:rPr>
            <w:noProof/>
            <w:webHidden/>
          </w:rPr>
          <w:fldChar w:fldCharType="begin"/>
        </w:r>
        <w:r w:rsidR="0054170B">
          <w:rPr>
            <w:noProof/>
            <w:webHidden/>
          </w:rPr>
          <w:instrText xml:space="preserve"> PAGEREF _Toc153313098 \h </w:instrText>
        </w:r>
        <w:r w:rsidR="0054170B">
          <w:rPr>
            <w:noProof/>
            <w:webHidden/>
          </w:rPr>
        </w:r>
        <w:r w:rsidR="0054170B">
          <w:rPr>
            <w:noProof/>
            <w:webHidden/>
          </w:rPr>
          <w:fldChar w:fldCharType="separate"/>
        </w:r>
        <w:r w:rsidR="0054170B">
          <w:rPr>
            <w:noProof/>
            <w:webHidden/>
          </w:rPr>
          <w:t>12</w:t>
        </w:r>
        <w:r w:rsidR="0054170B">
          <w:rPr>
            <w:noProof/>
            <w:webHidden/>
          </w:rPr>
          <w:fldChar w:fldCharType="end"/>
        </w:r>
      </w:hyperlink>
    </w:p>
    <w:p w14:paraId="07A097FA"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099" w:history="1">
        <w:r w:rsidR="0054170B" w:rsidRPr="00A176F1">
          <w:rPr>
            <w:rStyle w:val="Hyperlink"/>
            <w:noProof/>
          </w:rPr>
          <w:t>CHƯƠNG 2 – CƠ SỞ LÝ THUYẾT</w:t>
        </w:r>
        <w:r w:rsidR="0054170B">
          <w:rPr>
            <w:noProof/>
            <w:webHidden/>
          </w:rPr>
          <w:tab/>
        </w:r>
        <w:r w:rsidR="0054170B">
          <w:rPr>
            <w:noProof/>
            <w:webHidden/>
          </w:rPr>
          <w:fldChar w:fldCharType="begin"/>
        </w:r>
        <w:r w:rsidR="0054170B">
          <w:rPr>
            <w:noProof/>
            <w:webHidden/>
          </w:rPr>
          <w:instrText xml:space="preserve"> PAGEREF _Toc153313099 \h </w:instrText>
        </w:r>
        <w:r w:rsidR="0054170B">
          <w:rPr>
            <w:noProof/>
            <w:webHidden/>
          </w:rPr>
        </w:r>
        <w:r w:rsidR="0054170B">
          <w:rPr>
            <w:noProof/>
            <w:webHidden/>
          </w:rPr>
          <w:fldChar w:fldCharType="separate"/>
        </w:r>
        <w:r w:rsidR="0054170B">
          <w:rPr>
            <w:noProof/>
            <w:webHidden/>
          </w:rPr>
          <w:t>14</w:t>
        </w:r>
        <w:r w:rsidR="0054170B">
          <w:rPr>
            <w:noProof/>
            <w:webHidden/>
          </w:rPr>
          <w:fldChar w:fldCharType="end"/>
        </w:r>
      </w:hyperlink>
    </w:p>
    <w:p w14:paraId="36F30393"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00" w:history="1">
        <w:r w:rsidR="0054170B" w:rsidRPr="00A176F1">
          <w:rPr>
            <w:rStyle w:val="Hyperlink"/>
            <w:noProof/>
            <w:lang w:val="vi-VN"/>
          </w:rPr>
          <w:t>1.1 ExpressJS</w:t>
        </w:r>
        <w:r w:rsidR="0054170B">
          <w:rPr>
            <w:noProof/>
            <w:webHidden/>
          </w:rPr>
          <w:tab/>
        </w:r>
        <w:r w:rsidR="0054170B">
          <w:rPr>
            <w:noProof/>
            <w:webHidden/>
          </w:rPr>
          <w:fldChar w:fldCharType="begin"/>
        </w:r>
        <w:r w:rsidR="0054170B">
          <w:rPr>
            <w:noProof/>
            <w:webHidden/>
          </w:rPr>
          <w:instrText xml:space="preserve"> PAGEREF _Toc153313100 \h </w:instrText>
        </w:r>
        <w:r w:rsidR="0054170B">
          <w:rPr>
            <w:noProof/>
            <w:webHidden/>
          </w:rPr>
        </w:r>
        <w:r w:rsidR="0054170B">
          <w:rPr>
            <w:noProof/>
            <w:webHidden/>
          </w:rPr>
          <w:fldChar w:fldCharType="separate"/>
        </w:r>
        <w:r w:rsidR="0054170B">
          <w:rPr>
            <w:noProof/>
            <w:webHidden/>
          </w:rPr>
          <w:t>14</w:t>
        </w:r>
        <w:r w:rsidR="0054170B">
          <w:rPr>
            <w:noProof/>
            <w:webHidden/>
          </w:rPr>
          <w:fldChar w:fldCharType="end"/>
        </w:r>
      </w:hyperlink>
    </w:p>
    <w:p w14:paraId="23DCE942"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01" w:history="1">
        <w:r w:rsidR="0054170B" w:rsidRPr="00A176F1">
          <w:rPr>
            <w:rStyle w:val="Hyperlink"/>
            <w:noProof/>
          </w:rPr>
          <w:t>1.2 MongoDB</w:t>
        </w:r>
        <w:r w:rsidR="0054170B">
          <w:rPr>
            <w:noProof/>
            <w:webHidden/>
          </w:rPr>
          <w:tab/>
        </w:r>
        <w:r w:rsidR="0054170B">
          <w:rPr>
            <w:noProof/>
            <w:webHidden/>
          </w:rPr>
          <w:fldChar w:fldCharType="begin"/>
        </w:r>
        <w:r w:rsidR="0054170B">
          <w:rPr>
            <w:noProof/>
            <w:webHidden/>
          </w:rPr>
          <w:instrText xml:space="preserve"> PAGEREF _Toc153313101 \h </w:instrText>
        </w:r>
        <w:r w:rsidR="0054170B">
          <w:rPr>
            <w:noProof/>
            <w:webHidden/>
          </w:rPr>
        </w:r>
        <w:r w:rsidR="0054170B">
          <w:rPr>
            <w:noProof/>
            <w:webHidden/>
          </w:rPr>
          <w:fldChar w:fldCharType="separate"/>
        </w:r>
        <w:r w:rsidR="0054170B">
          <w:rPr>
            <w:noProof/>
            <w:webHidden/>
          </w:rPr>
          <w:t>14</w:t>
        </w:r>
        <w:r w:rsidR="0054170B">
          <w:rPr>
            <w:noProof/>
            <w:webHidden/>
          </w:rPr>
          <w:fldChar w:fldCharType="end"/>
        </w:r>
      </w:hyperlink>
    </w:p>
    <w:p w14:paraId="6CED4E0F"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02" w:history="1">
        <w:r w:rsidR="0054170B" w:rsidRPr="00A176F1">
          <w:rPr>
            <w:rStyle w:val="Hyperlink"/>
            <w:noProof/>
          </w:rPr>
          <w:t>1.3 Javascript</w:t>
        </w:r>
        <w:r w:rsidR="0054170B">
          <w:rPr>
            <w:noProof/>
            <w:webHidden/>
          </w:rPr>
          <w:tab/>
        </w:r>
        <w:r w:rsidR="0054170B">
          <w:rPr>
            <w:noProof/>
            <w:webHidden/>
          </w:rPr>
          <w:fldChar w:fldCharType="begin"/>
        </w:r>
        <w:r w:rsidR="0054170B">
          <w:rPr>
            <w:noProof/>
            <w:webHidden/>
          </w:rPr>
          <w:instrText xml:space="preserve"> PAGEREF _Toc153313102 \h </w:instrText>
        </w:r>
        <w:r w:rsidR="0054170B">
          <w:rPr>
            <w:noProof/>
            <w:webHidden/>
          </w:rPr>
        </w:r>
        <w:r w:rsidR="0054170B">
          <w:rPr>
            <w:noProof/>
            <w:webHidden/>
          </w:rPr>
          <w:fldChar w:fldCharType="separate"/>
        </w:r>
        <w:r w:rsidR="0054170B">
          <w:rPr>
            <w:noProof/>
            <w:webHidden/>
          </w:rPr>
          <w:t>15</w:t>
        </w:r>
        <w:r w:rsidR="0054170B">
          <w:rPr>
            <w:noProof/>
            <w:webHidden/>
          </w:rPr>
          <w:fldChar w:fldCharType="end"/>
        </w:r>
      </w:hyperlink>
    </w:p>
    <w:p w14:paraId="66D8816B"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03" w:history="1">
        <w:r w:rsidR="0054170B" w:rsidRPr="00A176F1">
          <w:rPr>
            <w:rStyle w:val="Hyperlink"/>
            <w:noProof/>
          </w:rPr>
          <w:t>1.4 Handlebars</w:t>
        </w:r>
        <w:r w:rsidR="0054170B">
          <w:rPr>
            <w:noProof/>
            <w:webHidden/>
          </w:rPr>
          <w:tab/>
        </w:r>
        <w:r w:rsidR="0054170B">
          <w:rPr>
            <w:noProof/>
            <w:webHidden/>
          </w:rPr>
          <w:fldChar w:fldCharType="begin"/>
        </w:r>
        <w:r w:rsidR="0054170B">
          <w:rPr>
            <w:noProof/>
            <w:webHidden/>
          </w:rPr>
          <w:instrText xml:space="preserve"> PAGEREF _Toc153313103 \h </w:instrText>
        </w:r>
        <w:r w:rsidR="0054170B">
          <w:rPr>
            <w:noProof/>
            <w:webHidden/>
          </w:rPr>
        </w:r>
        <w:r w:rsidR="0054170B">
          <w:rPr>
            <w:noProof/>
            <w:webHidden/>
          </w:rPr>
          <w:fldChar w:fldCharType="separate"/>
        </w:r>
        <w:r w:rsidR="0054170B">
          <w:rPr>
            <w:noProof/>
            <w:webHidden/>
          </w:rPr>
          <w:t>17</w:t>
        </w:r>
        <w:r w:rsidR="0054170B">
          <w:rPr>
            <w:noProof/>
            <w:webHidden/>
          </w:rPr>
          <w:fldChar w:fldCharType="end"/>
        </w:r>
      </w:hyperlink>
    </w:p>
    <w:p w14:paraId="1AE9DC56"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104" w:history="1">
        <w:r w:rsidR="0054170B" w:rsidRPr="00A176F1">
          <w:rPr>
            <w:rStyle w:val="Hyperlink"/>
            <w:noProof/>
          </w:rPr>
          <w:t>CHƯƠNG 3 – PHÂN TÍCH THIẾT KẾ</w:t>
        </w:r>
        <w:r w:rsidR="0054170B">
          <w:rPr>
            <w:noProof/>
            <w:webHidden/>
          </w:rPr>
          <w:tab/>
        </w:r>
        <w:r w:rsidR="0054170B">
          <w:rPr>
            <w:noProof/>
            <w:webHidden/>
          </w:rPr>
          <w:fldChar w:fldCharType="begin"/>
        </w:r>
        <w:r w:rsidR="0054170B">
          <w:rPr>
            <w:noProof/>
            <w:webHidden/>
          </w:rPr>
          <w:instrText xml:space="preserve"> PAGEREF _Toc153313104 \h </w:instrText>
        </w:r>
        <w:r w:rsidR="0054170B">
          <w:rPr>
            <w:noProof/>
            <w:webHidden/>
          </w:rPr>
        </w:r>
        <w:r w:rsidR="0054170B">
          <w:rPr>
            <w:noProof/>
            <w:webHidden/>
          </w:rPr>
          <w:fldChar w:fldCharType="separate"/>
        </w:r>
        <w:r w:rsidR="0054170B">
          <w:rPr>
            <w:noProof/>
            <w:webHidden/>
          </w:rPr>
          <w:t>18</w:t>
        </w:r>
        <w:r w:rsidR="0054170B">
          <w:rPr>
            <w:noProof/>
            <w:webHidden/>
          </w:rPr>
          <w:fldChar w:fldCharType="end"/>
        </w:r>
      </w:hyperlink>
    </w:p>
    <w:p w14:paraId="18B68964"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05" w:history="1">
        <w:r w:rsidR="0054170B" w:rsidRPr="00A176F1">
          <w:rPr>
            <w:rStyle w:val="Hyperlink"/>
            <w:noProof/>
          </w:rPr>
          <w:t>3.1 Đặt vấn đề</w:t>
        </w:r>
        <w:r w:rsidR="0054170B">
          <w:rPr>
            <w:noProof/>
            <w:webHidden/>
          </w:rPr>
          <w:tab/>
        </w:r>
        <w:r w:rsidR="0054170B">
          <w:rPr>
            <w:noProof/>
            <w:webHidden/>
          </w:rPr>
          <w:fldChar w:fldCharType="begin"/>
        </w:r>
        <w:r w:rsidR="0054170B">
          <w:rPr>
            <w:noProof/>
            <w:webHidden/>
          </w:rPr>
          <w:instrText xml:space="preserve"> PAGEREF _Toc153313105 \h </w:instrText>
        </w:r>
        <w:r w:rsidR="0054170B">
          <w:rPr>
            <w:noProof/>
            <w:webHidden/>
          </w:rPr>
        </w:r>
        <w:r w:rsidR="0054170B">
          <w:rPr>
            <w:noProof/>
            <w:webHidden/>
          </w:rPr>
          <w:fldChar w:fldCharType="separate"/>
        </w:r>
        <w:r w:rsidR="0054170B">
          <w:rPr>
            <w:noProof/>
            <w:webHidden/>
          </w:rPr>
          <w:t>18</w:t>
        </w:r>
        <w:r w:rsidR="0054170B">
          <w:rPr>
            <w:noProof/>
            <w:webHidden/>
          </w:rPr>
          <w:fldChar w:fldCharType="end"/>
        </w:r>
      </w:hyperlink>
    </w:p>
    <w:p w14:paraId="2DC17302"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06" w:history="1">
        <w:r w:rsidR="0054170B" w:rsidRPr="00A176F1">
          <w:rPr>
            <w:rStyle w:val="Hyperlink"/>
            <w:noProof/>
            <w:lang w:val="vi-VN"/>
          </w:rPr>
          <w:t>3.2 Thiết kế sơ đồ hệ thống</w:t>
        </w:r>
        <w:r w:rsidR="0054170B">
          <w:rPr>
            <w:noProof/>
            <w:webHidden/>
          </w:rPr>
          <w:tab/>
        </w:r>
        <w:r w:rsidR="0054170B">
          <w:rPr>
            <w:noProof/>
            <w:webHidden/>
          </w:rPr>
          <w:fldChar w:fldCharType="begin"/>
        </w:r>
        <w:r w:rsidR="0054170B">
          <w:rPr>
            <w:noProof/>
            <w:webHidden/>
          </w:rPr>
          <w:instrText xml:space="preserve"> PAGEREF _Toc153313106 \h </w:instrText>
        </w:r>
        <w:r w:rsidR="0054170B">
          <w:rPr>
            <w:noProof/>
            <w:webHidden/>
          </w:rPr>
        </w:r>
        <w:r w:rsidR="0054170B">
          <w:rPr>
            <w:noProof/>
            <w:webHidden/>
          </w:rPr>
          <w:fldChar w:fldCharType="separate"/>
        </w:r>
        <w:r w:rsidR="0054170B">
          <w:rPr>
            <w:noProof/>
            <w:webHidden/>
          </w:rPr>
          <w:t>18</w:t>
        </w:r>
        <w:r w:rsidR="0054170B">
          <w:rPr>
            <w:noProof/>
            <w:webHidden/>
          </w:rPr>
          <w:fldChar w:fldCharType="end"/>
        </w:r>
      </w:hyperlink>
    </w:p>
    <w:p w14:paraId="7165D79C"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07" w:history="1">
        <w:r w:rsidR="0054170B" w:rsidRPr="00A176F1">
          <w:rPr>
            <w:rStyle w:val="Hyperlink"/>
            <w:noProof/>
          </w:rPr>
          <w:t>3.3 Hoạt động của trang web</w:t>
        </w:r>
        <w:r w:rsidR="0054170B">
          <w:rPr>
            <w:noProof/>
            <w:webHidden/>
          </w:rPr>
          <w:tab/>
        </w:r>
        <w:r w:rsidR="0054170B">
          <w:rPr>
            <w:noProof/>
            <w:webHidden/>
          </w:rPr>
          <w:fldChar w:fldCharType="begin"/>
        </w:r>
        <w:r w:rsidR="0054170B">
          <w:rPr>
            <w:noProof/>
            <w:webHidden/>
          </w:rPr>
          <w:instrText xml:space="preserve"> PAGEREF _Toc153313107 \h </w:instrText>
        </w:r>
        <w:r w:rsidR="0054170B">
          <w:rPr>
            <w:noProof/>
            <w:webHidden/>
          </w:rPr>
        </w:r>
        <w:r w:rsidR="0054170B">
          <w:rPr>
            <w:noProof/>
            <w:webHidden/>
          </w:rPr>
          <w:fldChar w:fldCharType="separate"/>
        </w:r>
        <w:r w:rsidR="0054170B">
          <w:rPr>
            <w:noProof/>
            <w:webHidden/>
          </w:rPr>
          <w:t>21</w:t>
        </w:r>
        <w:r w:rsidR="0054170B">
          <w:rPr>
            <w:noProof/>
            <w:webHidden/>
          </w:rPr>
          <w:fldChar w:fldCharType="end"/>
        </w:r>
      </w:hyperlink>
    </w:p>
    <w:p w14:paraId="6B0D6B3D"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08" w:history="1">
        <w:r w:rsidR="0054170B" w:rsidRPr="00A176F1">
          <w:rPr>
            <w:rStyle w:val="Hyperlink"/>
            <w:noProof/>
            <w:lang w:val="vi-VN"/>
          </w:rPr>
          <w:t>3.4 Cấu trúc cơ sở dữ liệu</w:t>
        </w:r>
        <w:r w:rsidR="0054170B">
          <w:rPr>
            <w:noProof/>
            <w:webHidden/>
          </w:rPr>
          <w:tab/>
        </w:r>
        <w:r w:rsidR="0054170B">
          <w:rPr>
            <w:noProof/>
            <w:webHidden/>
          </w:rPr>
          <w:fldChar w:fldCharType="begin"/>
        </w:r>
        <w:r w:rsidR="0054170B">
          <w:rPr>
            <w:noProof/>
            <w:webHidden/>
          </w:rPr>
          <w:instrText xml:space="preserve"> PAGEREF _Toc153313108 \h </w:instrText>
        </w:r>
        <w:r w:rsidR="0054170B">
          <w:rPr>
            <w:noProof/>
            <w:webHidden/>
          </w:rPr>
        </w:r>
        <w:r w:rsidR="0054170B">
          <w:rPr>
            <w:noProof/>
            <w:webHidden/>
          </w:rPr>
          <w:fldChar w:fldCharType="separate"/>
        </w:r>
        <w:r w:rsidR="0054170B">
          <w:rPr>
            <w:noProof/>
            <w:webHidden/>
          </w:rPr>
          <w:t>26</w:t>
        </w:r>
        <w:r w:rsidR="0054170B">
          <w:rPr>
            <w:noProof/>
            <w:webHidden/>
          </w:rPr>
          <w:fldChar w:fldCharType="end"/>
        </w:r>
      </w:hyperlink>
    </w:p>
    <w:p w14:paraId="7CD7EED4"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109" w:history="1">
        <w:r w:rsidR="0054170B">
          <w:rPr>
            <w:noProof/>
            <w:webHidden/>
          </w:rPr>
          <w:tab/>
        </w:r>
        <w:r w:rsidR="0054170B">
          <w:rPr>
            <w:noProof/>
            <w:webHidden/>
          </w:rPr>
          <w:fldChar w:fldCharType="begin"/>
        </w:r>
        <w:r w:rsidR="0054170B">
          <w:rPr>
            <w:noProof/>
            <w:webHidden/>
          </w:rPr>
          <w:instrText xml:space="preserve"> PAGEREF _Toc153313109 \h </w:instrText>
        </w:r>
        <w:r w:rsidR="0054170B">
          <w:rPr>
            <w:noProof/>
            <w:webHidden/>
          </w:rPr>
        </w:r>
        <w:r w:rsidR="0054170B">
          <w:rPr>
            <w:noProof/>
            <w:webHidden/>
          </w:rPr>
          <w:fldChar w:fldCharType="separate"/>
        </w:r>
        <w:r w:rsidR="0054170B">
          <w:rPr>
            <w:noProof/>
            <w:webHidden/>
          </w:rPr>
          <w:t>27</w:t>
        </w:r>
        <w:r w:rsidR="0054170B">
          <w:rPr>
            <w:noProof/>
            <w:webHidden/>
          </w:rPr>
          <w:fldChar w:fldCharType="end"/>
        </w:r>
      </w:hyperlink>
    </w:p>
    <w:p w14:paraId="02F23BF9"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110" w:history="1">
        <w:r w:rsidR="0054170B" w:rsidRPr="00A176F1">
          <w:rPr>
            <w:rStyle w:val="Hyperlink"/>
            <w:noProof/>
            <w:lang w:val="vi-VN"/>
          </w:rPr>
          <w:t>CHƯƠNG 4 – HIỆN THỰC HỆ THỐNG</w:t>
        </w:r>
        <w:r w:rsidR="0054170B">
          <w:rPr>
            <w:noProof/>
            <w:webHidden/>
          </w:rPr>
          <w:tab/>
        </w:r>
        <w:r w:rsidR="0054170B">
          <w:rPr>
            <w:noProof/>
            <w:webHidden/>
          </w:rPr>
          <w:fldChar w:fldCharType="begin"/>
        </w:r>
        <w:r w:rsidR="0054170B">
          <w:rPr>
            <w:noProof/>
            <w:webHidden/>
          </w:rPr>
          <w:instrText xml:space="preserve"> PAGEREF _Toc153313110 \h </w:instrText>
        </w:r>
        <w:r w:rsidR="0054170B">
          <w:rPr>
            <w:noProof/>
            <w:webHidden/>
          </w:rPr>
        </w:r>
        <w:r w:rsidR="0054170B">
          <w:rPr>
            <w:noProof/>
            <w:webHidden/>
          </w:rPr>
          <w:fldChar w:fldCharType="separate"/>
        </w:r>
        <w:r w:rsidR="0054170B">
          <w:rPr>
            <w:noProof/>
            <w:webHidden/>
          </w:rPr>
          <w:t>28</w:t>
        </w:r>
        <w:r w:rsidR="0054170B">
          <w:rPr>
            <w:noProof/>
            <w:webHidden/>
          </w:rPr>
          <w:fldChar w:fldCharType="end"/>
        </w:r>
      </w:hyperlink>
    </w:p>
    <w:p w14:paraId="21F363CD"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11" w:history="1">
        <w:r w:rsidR="0054170B" w:rsidRPr="00A176F1">
          <w:rPr>
            <w:rStyle w:val="Hyperlink"/>
            <w:noProof/>
            <w:lang w:val="vi-VN"/>
          </w:rPr>
          <w:t xml:space="preserve">4.1 </w:t>
        </w:r>
        <w:r w:rsidR="0054170B" w:rsidRPr="00A176F1">
          <w:rPr>
            <w:rStyle w:val="Hyperlink"/>
            <w:noProof/>
          </w:rPr>
          <w:t>Phân tích thiết kế yêu cầu</w:t>
        </w:r>
        <w:r w:rsidR="0054170B">
          <w:rPr>
            <w:noProof/>
            <w:webHidden/>
          </w:rPr>
          <w:tab/>
        </w:r>
        <w:r w:rsidR="0054170B">
          <w:rPr>
            <w:noProof/>
            <w:webHidden/>
          </w:rPr>
          <w:fldChar w:fldCharType="begin"/>
        </w:r>
        <w:r w:rsidR="0054170B">
          <w:rPr>
            <w:noProof/>
            <w:webHidden/>
          </w:rPr>
          <w:instrText xml:space="preserve"> PAGEREF _Toc153313111 \h </w:instrText>
        </w:r>
        <w:r w:rsidR="0054170B">
          <w:rPr>
            <w:noProof/>
            <w:webHidden/>
          </w:rPr>
        </w:r>
        <w:r w:rsidR="0054170B">
          <w:rPr>
            <w:noProof/>
            <w:webHidden/>
          </w:rPr>
          <w:fldChar w:fldCharType="separate"/>
        </w:r>
        <w:r w:rsidR="0054170B">
          <w:rPr>
            <w:noProof/>
            <w:webHidden/>
          </w:rPr>
          <w:t>28</w:t>
        </w:r>
        <w:r w:rsidR="0054170B">
          <w:rPr>
            <w:noProof/>
            <w:webHidden/>
          </w:rPr>
          <w:fldChar w:fldCharType="end"/>
        </w:r>
      </w:hyperlink>
    </w:p>
    <w:p w14:paraId="114866A0"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12" w:history="1">
        <w:r w:rsidR="0054170B" w:rsidRPr="00A176F1">
          <w:rPr>
            <w:rStyle w:val="Hyperlink"/>
            <w:noProof/>
            <w:lang w:val="vi-VN"/>
          </w:rPr>
          <w:t>4.</w:t>
        </w:r>
        <w:r w:rsidR="0054170B" w:rsidRPr="00A176F1">
          <w:rPr>
            <w:rStyle w:val="Hyperlink"/>
            <w:noProof/>
          </w:rPr>
          <w:t>2</w:t>
        </w:r>
        <w:r w:rsidR="0054170B" w:rsidRPr="00A176F1">
          <w:rPr>
            <w:rStyle w:val="Hyperlink"/>
            <w:noProof/>
            <w:lang w:val="vi-VN"/>
          </w:rPr>
          <w:t xml:space="preserve"> </w:t>
        </w:r>
        <w:r w:rsidR="0054170B" w:rsidRPr="00A176F1">
          <w:rPr>
            <w:rStyle w:val="Hyperlink"/>
            <w:noProof/>
          </w:rPr>
          <w:t>Thiết kế hệ thống</w:t>
        </w:r>
        <w:r w:rsidR="0054170B">
          <w:rPr>
            <w:noProof/>
            <w:webHidden/>
          </w:rPr>
          <w:tab/>
        </w:r>
        <w:r w:rsidR="0054170B">
          <w:rPr>
            <w:noProof/>
            <w:webHidden/>
          </w:rPr>
          <w:fldChar w:fldCharType="begin"/>
        </w:r>
        <w:r w:rsidR="0054170B">
          <w:rPr>
            <w:noProof/>
            <w:webHidden/>
          </w:rPr>
          <w:instrText xml:space="preserve"> PAGEREF _Toc153313112 \h </w:instrText>
        </w:r>
        <w:r w:rsidR="0054170B">
          <w:rPr>
            <w:noProof/>
            <w:webHidden/>
          </w:rPr>
        </w:r>
        <w:r w:rsidR="0054170B">
          <w:rPr>
            <w:noProof/>
            <w:webHidden/>
          </w:rPr>
          <w:fldChar w:fldCharType="separate"/>
        </w:r>
        <w:r w:rsidR="0054170B">
          <w:rPr>
            <w:noProof/>
            <w:webHidden/>
          </w:rPr>
          <w:t>28</w:t>
        </w:r>
        <w:r w:rsidR="0054170B">
          <w:rPr>
            <w:noProof/>
            <w:webHidden/>
          </w:rPr>
          <w:fldChar w:fldCharType="end"/>
        </w:r>
      </w:hyperlink>
    </w:p>
    <w:p w14:paraId="2195C69E"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13" w:history="1">
        <w:r w:rsidR="0054170B" w:rsidRPr="00A176F1">
          <w:rPr>
            <w:rStyle w:val="Hyperlink"/>
            <w:noProof/>
            <w:lang w:val="vi-VN"/>
          </w:rPr>
          <w:t>4.</w:t>
        </w:r>
        <w:r w:rsidR="0054170B" w:rsidRPr="00A176F1">
          <w:rPr>
            <w:rStyle w:val="Hyperlink"/>
            <w:noProof/>
          </w:rPr>
          <w:t>3</w:t>
        </w:r>
        <w:r w:rsidR="0054170B" w:rsidRPr="00A176F1">
          <w:rPr>
            <w:rStyle w:val="Hyperlink"/>
            <w:noProof/>
            <w:lang w:val="vi-VN"/>
          </w:rPr>
          <w:t xml:space="preserve"> </w:t>
        </w:r>
        <w:r w:rsidR="0054170B" w:rsidRPr="00A176F1">
          <w:rPr>
            <w:rStyle w:val="Hyperlink"/>
            <w:noProof/>
          </w:rPr>
          <w:t>Phát triển các tính năng</w:t>
        </w:r>
        <w:r w:rsidR="0054170B">
          <w:rPr>
            <w:noProof/>
            <w:webHidden/>
          </w:rPr>
          <w:tab/>
        </w:r>
        <w:r w:rsidR="0054170B">
          <w:rPr>
            <w:noProof/>
            <w:webHidden/>
          </w:rPr>
          <w:fldChar w:fldCharType="begin"/>
        </w:r>
        <w:r w:rsidR="0054170B">
          <w:rPr>
            <w:noProof/>
            <w:webHidden/>
          </w:rPr>
          <w:instrText xml:space="preserve"> PAGEREF _Toc153313113 \h </w:instrText>
        </w:r>
        <w:r w:rsidR="0054170B">
          <w:rPr>
            <w:noProof/>
            <w:webHidden/>
          </w:rPr>
        </w:r>
        <w:r w:rsidR="0054170B">
          <w:rPr>
            <w:noProof/>
            <w:webHidden/>
          </w:rPr>
          <w:fldChar w:fldCharType="separate"/>
        </w:r>
        <w:r w:rsidR="0054170B">
          <w:rPr>
            <w:noProof/>
            <w:webHidden/>
          </w:rPr>
          <w:t>30</w:t>
        </w:r>
        <w:r w:rsidR="0054170B">
          <w:rPr>
            <w:noProof/>
            <w:webHidden/>
          </w:rPr>
          <w:fldChar w:fldCharType="end"/>
        </w:r>
      </w:hyperlink>
    </w:p>
    <w:p w14:paraId="09F1619C"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14" w:history="1">
        <w:r w:rsidR="0054170B" w:rsidRPr="00A176F1">
          <w:rPr>
            <w:rStyle w:val="Hyperlink"/>
            <w:noProof/>
            <w:lang w:val="vi-VN"/>
          </w:rPr>
          <w:t>4.</w:t>
        </w:r>
        <w:r w:rsidR="0054170B" w:rsidRPr="00A176F1">
          <w:rPr>
            <w:rStyle w:val="Hyperlink"/>
            <w:noProof/>
          </w:rPr>
          <w:t>4 Kiểm tra hệ thống và sửa lỗi</w:t>
        </w:r>
        <w:r w:rsidR="0054170B">
          <w:rPr>
            <w:noProof/>
            <w:webHidden/>
          </w:rPr>
          <w:tab/>
        </w:r>
        <w:r w:rsidR="0054170B">
          <w:rPr>
            <w:noProof/>
            <w:webHidden/>
          </w:rPr>
          <w:fldChar w:fldCharType="begin"/>
        </w:r>
        <w:r w:rsidR="0054170B">
          <w:rPr>
            <w:noProof/>
            <w:webHidden/>
          </w:rPr>
          <w:instrText xml:space="preserve"> PAGEREF _Toc153313114 \h </w:instrText>
        </w:r>
        <w:r w:rsidR="0054170B">
          <w:rPr>
            <w:noProof/>
            <w:webHidden/>
          </w:rPr>
        </w:r>
        <w:r w:rsidR="0054170B">
          <w:rPr>
            <w:noProof/>
            <w:webHidden/>
          </w:rPr>
          <w:fldChar w:fldCharType="separate"/>
        </w:r>
        <w:r w:rsidR="0054170B">
          <w:rPr>
            <w:noProof/>
            <w:webHidden/>
          </w:rPr>
          <w:t>31</w:t>
        </w:r>
        <w:r w:rsidR="0054170B">
          <w:rPr>
            <w:noProof/>
            <w:webHidden/>
          </w:rPr>
          <w:fldChar w:fldCharType="end"/>
        </w:r>
      </w:hyperlink>
    </w:p>
    <w:p w14:paraId="0C3A58B8"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15" w:history="1">
        <w:r w:rsidR="0054170B" w:rsidRPr="00A176F1">
          <w:rPr>
            <w:rStyle w:val="Hyperlink"/>
            <w:noProof/>
            <w:lang w:val="vi-VN"/>
          </w:rPr>
          <w:t>4.</w:t>
        </w:r>
        <w:r w:rsidR="0054170B" w:rsidRPr="00A176F1">
          <w:rPr>
            <w:rStyle w:val="Hyperlink"/>
            <w:noProof/>
          </w:rPr>
          <w:t>5</w:t>
        </w:r>
        <w:r w:rsidR="0054170B" w:rsidRPr="00A176F1">
          <w:rPr>
            <w:rStyle w:val="Hyperlink"/>
            <w:noProof/>
            <w:lang w:val="vi-VN"/>
          </w:rPr>
          <w:t xml:space="preserve"> </w:t>
        </w:r>
        <w:r w:rsidR="0054170B" w:rsidRPr="00A176F1">
          <w:rPr>
            <w:rStyle w:val="Hyperlink"/>
            <w:noProof/>
          </w:rPr>
          <w:t>Triển khai và ghi bản nghiệm thu</w:t>
        </w:r>
        <w:r w:rsidR="0054170B">
          <w:rPr>
            <w:noProof/>
            <w:webHidden/>
          </w:rPr>
          <w:tab/>
        </w:r>
        <w:r w:rsidR="0054170B">
          <w:rPr>
            <w:noProof/>
            <w:webHidden/>
          </w:rPr>
          <w:fldChar w:fldCharType="begin"/>
        </w:r>
        <w:r w:rsidR="0054170B">
          <w:rPr>
            <w:noProof/>
            <w:webHidden/>
          </w:rPr>
          <w:instrText xml:space="preserve"> PAGEREF _Toc153313115 \h </w:instrText>
        </w:r>
        <w:r w:rsidR="0054170B">
          <w:rPr>
            <w:noProof/>
            <w:webHidden/>
          </w:rPr>
        </w:r>
        <w:r w:rsidR="0054170B">
          <w:rPr>
            <w:noProof/>
            <w:webHidden/>
          </w:rPr>
          <w:fldChar w:fldCharType="separate"/>
        </w:r>
        <w:r w:rsidR="0054170B">
          <w:rPr>
            <w:noProof/>
            <w:webHidden/>
          </w:rPr>
          <w:t>32</w:t>
        </w:r>
        <w:r w:rsidR="0054170B">
          <w:rPr>
            <w:noProof/>
            <w:webHidden/>
          </w:rPr>
          <w:fldChar w:fldCharType="end"/>
        </w:r>
      </w:hyperlink>
    </w:p>
    <w:p w14:paraId="356A436A"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116" w:history="1">
        <w:r w:rsidR="0054170B" w:rsidRPr="00A176F1">
          <w:rPr>
            <w:rStyle w:val="Hyperlink"/>
            <w:noProof/>
            <w:lang w:val="vi-VN"/>
          </w:rPr>
          <w:t>CHƯƠNG 5 – KẾT QUẢ ĐẠT ĐƯỢC</w:t>
        </w:r>
        <w:r w:rsidR="0054170B">
          <w:rPr>
            <w:noProof/>
            <w:webHidden/>
          </w:rPr>
          <w:tab/>
        </w:r>
        <w:r w:rsidR="0054170B">
          <w:rPr>
            <w:noProof/>
            <w:webHidden/>
          </w:rPr>
          <w:fldChar w:fldCharType="begin"/>
        </w:r>
        <w:r w:rsidR="0054170B">
          <w:rPr>
            <w:noProof/>
            <w:webHidden/>
          </w:rPr>
          <w:instrText xml:space="preserve"> PAGEREF _Toc153313116 \h </w:instrText>
        </w:r>
        <w:r w:rsidR="0054170B">
          <w:rPr>
            <w:noProof/>
            <w:webHidden/>
          </w:rPr>
        </w:r>
        <w:r w:rsidR="0054170B">
          <w:rPr>
            <w:noProof/>
            <w:webHidden/>
          </w:rPr>
          <w:fldChar w:fldCharType="separate"/>
        </w:r>
        <w:r w:rsidR="0054170B">
          <w:rPr>
            <w:noProof/>
            <w:webHidden/>
          </w:rPr>
          <w:t>33</w:t>
        </w:r>
        <w:r w:rsidR="0054170B">
          <w:rPr>
            <w:noProof/>
            <w:webHidden/>
          </w:rPr>
          <w:fldChar w:fldCharType="end"/>
        </w:r>
      </w:hyperlink>
    </w:p>
    <w:p w14:paraId="48A918AB"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17" w:history="1">
        <w:r w:rsidR="0054170B" w:rsidRPr="00A176F1">
          <w:rPr>
            <w:rStyle w:val="Hyperlink"/>
            <w:noProof/>
          </w:rPr>
          <w:t>Giao diện của trang chủ quản lý nhân viên</w:t>
        </w:r>
        <w:r w:rsidR="0054170B">
          <w:rPr>
            <w:noProof/>
            <w:webHidden/>
          </w:rPr>
          <w:tab/>
        </w:r>
        <w:r w:rsidR="0054170B">
          <w:rPr>
            <w:noProof/>
            <w:webHidden/>
          </w:rPr>
          <w:fldChar w:fldCharType="begin"/>
        </w:r>
        <w:r w:rsidR="0054170B">
          <w:rPr>
            <w:noProof/>
            <w:webHidden/>
          </w:rPr>
          <w:instrText xml:space="preserve"> PAGEREF _Toc153313117 \h </w:instrText>
        </w:r>
        <w:r w:rsidR="0054170B">
          <w:rPr>
            <w:noProof/>
            <w:webHidden/>
          </w:rPr>
        </w:r>
        <w:r w:rsidR="0054170B">
          <w:rPr>
            <w:noProof/>
            <w:webHidden/>
          </w:rPr>
          <w:fldChar w:fldCharType="separate"/>
        </w:r>
        <w:r w:rsidR="0054170B">
          <w:rPr>
            <w:noProof/>
            <w:webHidden/>
          </w:rPr>
          <w:t>35</w:t>
        </w:r>
        <w:r w:rsidR="0054170B">
          <w:rPr>
            <w:noProof/>
            <w:webHidden/>
          </w:rPr>
          <w:fldChar w:fldCharType="end"/>
        </w:r>
      </w:hyperlink>
    </w:p>
    <w:p w14:paraId="1A2425D3"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118" w:history="1">
        <w:r w:rsidR="0054170B" w:rsidRPr="00A176F1">
          <w:rPr>
            <w:rStyle w:val="Hyperlink"/>
            <w:noProof/>
          </w:rPr>
          <w:t xml:space="preserve">CHƯƠNG </w:t>
        </w:r>
        <w:r w:rsidR="0054170B" w:rsidRPr="00A176F1">
          <w:rPr>
            <w:rStyle w:val="Hyperlink"/>
            <w:noProof/>
            <w:lang w:val="vi-VN"/>
          </w:rPr>
          <w:t>6</w:t>
        </w:r>
        <w:r w:rsidR="0054170B" w:rsidRPr="00A176F1">
          <w:rPr>
            <w:rStyle w:val="Hyperlink"/>
            <w:noProof/>
          </w:rPr>
          <w:t xml:space="preserve"> – KẾT LUẬN</w:t>
        </w:r>
        <w:r w:rsidR="0054170B">
          <w:rPr>
            <w:noProof/>
            <w:webHidden/>
          </w:rPr>
          <w:tab/>
        </w:r>
        <w:r w:rsidR="0054170B">
          <w:rPr>
            <w:noProof/>
            <w:webHidden/>
          </w:rPr>
          <w:fldChar w:fldCharType="begin"/>
        </w:r>
        <w:r w:rsidR="0054170B">
          <w:rPr>
            <w:noProof/>
            <w:webHidden/>
          </w:rPr>
          <w:instrText xml:space="preserve"> PAGEREF _Toc153313118 \h </w:instrText>
        </w:r>
        <w:r w:rsidR="0054170B">
          <w:rPr>
            <w:noProof/>
            <w:webHidden/>
          </w:rPr>
        </w:r>
        <w:r w:rsidR="0054170B">
          <w:rPr>
            <w:noProof/>
            <w:webHidden/>
          </w:rPr>
          <w:fldChar w:fldCharType="separate"/>
        </w:r>
        <w:r w:rsidR="0054170B">
          <w:rPr>
            <w:noProof/>
            <w:webHidden/>
          </w:rPr>
          <w:t>37</w:t>
        </w:r>
        <w:r w:rsidR="0054170B">
          <w:rPr>
            <w:noProof/>
            <w:webHidden/>
          </w:rPr>
          <w:fldChar w:fldCharType="end"/>
        </w:r>
      </w:hyperlink>
    </w:p>
    <w:p w14:paraId="77CBD0FD"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19" w:history="1">
        <w:r w:rsidR="0054170B" w:rsidRPr="00A176F1">
          <w:rPr>
            <w:rStyle w:val="Hyperlink"/>
            <w:noProof/>
            <w:lang w:val="vi-VN"/>
          </w:rPr>
          <w:t>6.1. Ưu điểm của đề tài</w:t>
        </w:r>
        <w:r w:rsidR="0054170B">
          <w:rPr>
            <w:noProof/>
            <w:webHidden/>
          </w:rPr>
          <w:tab/>
        </w:r>
        <w:r w:rsidR="0054170B">
          <w:rPr>
            <w:noProof/>
            <w:webHidden/>
          </w:rPr>
          <w:fldChar w:fldCharType="begin"/>
        </w:r>
        <w:r w:rsidR="0054170B">
          <w:rPr>
            <w:noProof/>
            <w:webHidden/>
          </w:rPr>
          <w:instrText xml:space="preserve"> PAGEREF _Toc153313119 \h </w:instrText>
        </w:r>
        <w:r w:rsidR="0054170B">
          <w:rPr>
            <w:noProof/>
            <w:webHidden/>
          </w:rPr>
        </w:r>
        <w:r w:rsidR="0054170B">
          <w:rPr>
            <w:noProof/>
            <w:webHidden/>
          </w:rPr>
          <w:fldChar w:fldCharType="separate"/>
        </w:r>
        <w:r w:rsidR="0054170B">
          <w:rPr>
            <w:noProof/>
            <w:webHidden/>
          </w:rPr>
          <w:t>37</w:t>
        </w:r>
        <w:r w:rsidR="0054170B">
          <w:rPr>
            <w:noProof/>
            <w:webHidden/>
          </w:rPr>
          <w:fldChar w:fldCharType="end"/>
        </w:r>
      </w:hyperlink>
    </w:p>
    <w:p w14:paraId="611D62BC"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20" w:history="1">
        <w:r w:rsidR="0054170B" w:rsidRPr="00A176F1">
          <w:rPr>
            <w:rStyle w:val="Hyperlink"/>
            <w:noProof/>
            <w:lang w:val="vi-VN"/>
          </w:rPr>
          <w:t>6.2. Nhược điểm và hướng phát triển của đề tài</w:t>
        </w:r>
        <w:r w:rsidR="0054170B">
          <w:rPr>
            <w:noProof/>
            <w:webHidden/>
          </w:rPr>
          <w:tab/>
        </w:r>
        <w:r w:rsidR="0054170B">
          <w:rPr>
            <w:noProof/>
            <w:webHidden/>
          </w:rPr>
          <w:fldChar w:fldCharType="begin"/>
        </w:r>
        <w:r w:rsidR="0054170B">
          <w:rPr>
            <w:noProof/>
            <w:webHidden/>
          </w:rPr>
          <w:instrText xml:space="preserve"> PAGEREF _Toc153313120 \h </w:instrText>
        </w:r>
        <w:r w:rsidR="0054170B">
          <w:rPr>
            <w:noProof/>
            <w:webHidden/>
          </w:rPr>
        </w:r>
        <w:r w:rsidR="0054170B">
          <w:rPr>
            <w:noProof/>
            <w:webHidden/>
          </w:rPr>
          <w:fldChar w:fldCharType="separate"/>
        </w:r>
        <w:r w:rsidR="0054170B">
          <w:rPr>
            <w:noProof/>
            <w:webHidden/>
          </w:rPr>
          <w:t>37</w:t>
        </w:r>
        <w:r w:rsidR="0054170B">
          <w:rPr>
            <w:noProof/>
            <w:webHidden/>
          </w:rPr>
          <w:fldChar w:fldCharType="end"/>
        </w:r>
      </w:hyperlink>
    </w:p>
    <w:p w14:paraId="3F61A4A2" w14:textId="77777777" w:rsidR="0054170B" w:rsidRDefault="00000000">
      <w:pPr>
        <w:pStyle w:val="TOC2"/>
        <w:tabs>
          <w:tab w:val="right" w:leader="dot" w:pos="9111"/>
        </w:tabs>
        <w:rPr>
          <w:rFonts w:asciiTheme="minorHAnsi" w:eastAsiaTheme="minorEastAsia" w:hAnsiTheme="minorHAnsi" w:cstheme="minorBidi"/>
          <w:noProof/>
          <w:sz w:val="22"/>
          <w:szCs w:val="22"/>
        </w:rPr>
      </w:pPr>
      <w:hyperlink w:anchor="_Toc153313121" w:history="1">
        <w:r w:rsidR="0054170B" w:rsidRPr="00A176F1">
          <w:rPr>
            <w:rStyle w:val="Hyperlink"/>
            <w:noProof/>
            <w:lang w:val="vi-VN"/>
          </w:rPr>
          <w:t>6.</w:t>
        </w:r>
        <w:r w:rsidR="0054170B" w:rsidRPr="00A176F1">
          <w:rPr>
            <w:rStyle w:val="Hyperlink"/>
            <w:noProof/>
          </w:rPr>
          <w:t>3</w:t>
        </w:r>
        <w:r w:rsidR="0054170B" w:rsidRPr="00A176F1">
          <w:rPr>
            <w:rStyle w:val="Hyperlink"/>
            <w:noProof/>
            <w:lang w:val="vi-VN"/>
          </w:rPr>
          <w:t xml:space="preserve">. </w:t>
        </w:r>
        <w:r w:rsidR="0054170B" w:rsidRPr="00A176F1">
          <w:rPr>
            <w:rStyle w:val="Hyperlink"/>
            <w:noProof/>
          </w:rPr>
          <w:t>Hướng phát triển cho tương lai</w:t>
        </w:r>
        <w:r w:rsidR="0054170B">
          <w:rPr>
            <w:noProof/>
            <w:webHidden/>
          </w:rPr>
          <w:tab/>
        </w:r>
        <w:r w:rsidR="0054170B">
          <w:rPr>
            <w:noProof/>
            <w:webHidden/>
          </w:rPr>
          <w:fldChar w:fldCharType="begin"/>
        </w:r>
        <w:r w:rsidR="0054170B">
          <w:rPr>
            <w:noProof/>
            <w:webHidden/>
          </w:rPr>
          <w:instrText xml:space="preserve"> PAGEREF _Toc153313121 \h </w:instrText>
        </w:r>
        <w:r w:rsidR="0054170B">
          <w:rPr>
            <w:noProof/>
            <w:webHidden/>
          </w:rPr>
        </w:r>
        <w:r w:rsidR="0054170B">
          <w:rPr>
            <w:noProof/>
            <w:webHidden/>
          </w:rPr>
          <w:fldChar w:fldCharType="separate"/>
        </w:r>
        <w:r w:rsidR="0054170B">
          <w:rPr>
            <w:noProof/>
            <w:webHidden/>
          </w:rPr>
          <w:t>37</w:t>
        </w:r>
        <w:r w:rsidR="0054170B">
          <w:rPr>
            <w:noProof/>
            <w:webHidden/>
          </w:rPr>
          <w:fldChar w:fldCharType="end"/>
        </w:r>
      </w:hyperlink>
    </w:p>
    <w:p w14:paraId="1FF5A8A1" w14:textId="77777777" w:rsidR="0054170B" w:rsidRDefault="00000000">
      <w:pPr>
        <w:pStyle w:val="TOC1"/>
        <w:tabs>
          <w:tab w:val="right" w:leader="dot" w:pos="9111"/>
        </w:tabs>
        <w:rPr>
          <w:rFonts w:asciiTheme="minorHAnsi" w:eastAsiaTheme="minorEastAsia" w:hAnsiTheme="minorHAnsi" w:cstheme="minorBidi"/>
          <w:noProof/>
          <w:sz w:val="22"/>
          <w:szCs w:val="22"/>
        </w:rPr>
      </w:pPr>
      <w:hyperlink w:anchor="_Toc153313122" w:history="1">
        <w:r w:rsidR="0054170B" w:rsidRPr="00A176F1">
          <w:rPr>
            <w:rStyle w:val="Hyperlink"/>
            <w:noProof/>
          </w:rPr>
          <w:t>PHỤ LỤC</w:t>
        </w:r>
        <w:r w:rsidR="0054170B">
          <w:rPr>
            <w:noProof/>
            <w:webHidden/>
          </w:rPr>
          <w:tab/>
        </w:r>
        <w:r w:rsidR="0054170B">
          <w:rPr>
            <w:noProof/>
            <w:webHidden/>
          </w:rPr>
          <w:fldChar w:fldCharType="begin"/>
        </w:r>
        <w:r w:rsidR="0054170B">
          <w:rPr>
            <w:noProof/>
            <w:webHidden/>
          </w:rPr>
          <w:instrText xml:space="preserve"> PAGEREF _Toc153313122 \h </w:instrText>
        </w:r>
        <w:r w:rsidR="0054170B">
          <w:rPr>
            <w:noProof/>
            <w:webHidden/>
          </w:rPr>
        </w:r>
        <w:r w:rsidR="0054170B">
          <w:rPr>
            <w:noProof/>
            <w:webHidden/>
          </w:rPr>
          <w:fldChar w:fldCharType="separate"/>
        </w:r>
        <w:r w:rsidR="0054170B">
          <w:rPr>
            <w:noProof/>
            <w:webHidden/>
          </w:rPr>
          <w:t>40</w:t>
        </w:r>
        <w:r w:rsidR="0054170B">
          <w:rPr>
            <w:noProof/>
            <w:webHidden/>
          </w:rPr>
          <w:fldChar w:fldCharType="end"/>
        </w:r>
      </w:hyperlink>
    </w:p>
    <w:p w14:paraId="1E3F8BC1" w14:textId="77777777" w:rsidR="00C75086" w:rsidRDefault="00C75086">
      <w:pPr>
        <w:spacing w:after="200" w:line="276" w:lineRule="auto"/>
        <w:rPr>
          <w:sz w:val="26"/>
          <w:szCs w:val="26"/>
        </w:rPr>
      </w:pPr>
      <w:r>
        <w:rPr>
          <w:sz w:val="26"/>
          <w:szCs w:val="26"/>
        </w:rPr>
        <w:fldChar w:fldCharType="end"/>
      </w:r>
    </w:p>
    <w:p w14:paraId="06E12CAE" w14:textId="77777777" w:rsidR="007E6AB9" w:rsidRDefault="007E6AB9">
      <w:pPr>
        <w:spacing w:after="200" w:line="276" w:lineRule="auto"/>
        <w:rPr>
          <w:sz w:val="26"/>
          <w:szCs w:val="26"/>
        </w:rPr>
      </w:pPr>
      <w:r>
        <w:rPr>
          <w:sz w:val="26"/>
          <w:szCs w:val="26"/>
        </w:rPr>
        <w:br w:type="page"/>
      </w:r>
    </w:p>
    <w:p w14:paraId="077BC038"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189CFE1" w14:textId="77777777" w:rsidR="00291721" w:rsidRDefault="00291721" w:rsidP="00291721">
      <w:pPr>
        <w:pStyle w:val="Nidungvnbn"/>
      </w:pPr>
    </w:p>
    <w:p w14:paraId="7CE10613"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227AB86" w14:textId="31F953E0" w:rsidR="007E6AB9" w:rsidRPr="005D5C20" w:rsidRDefault="00DA4478" w:rsidP="00DA4478">
      <w:pPr>
        <w:spacing w:before="60" w:after="60" w:line="276" w:lineRule="auto"/>
        <w:ind w:firstLine="720"/>
        <w:jc w:val="both"/>
      </w:pPr>
      <w:r>
        <w:t>POS    Point Of Sale</w:t>
      </w:r>
    </w:p>
    <w:p w14:paraId="06EC1BD5" w14:textId="77777777" w:rsidR="007E6AB9" w:rsidRDefault="007E6AB9">
      <w:pPr>
        <w:spacing w:after="200" w:line="276" w:lineRule="auto"/>
        <w:rPr>
          <w:sz w:val="26"/>
          <w:szCs w:val="26"/>
        </w:rPr>
      </w:pPr>
      <w:r>
        <w:rPr>
          <w:sz w:val="26"/>
          <w:szCs w:val="26"/>
        </w:rPr>
        <w:br w:type="page"/>
      </w:r>
    </w:p>
    <w:p w14:paraId="2AF4804A" w14:textId="77777777" w:rsidR="007E6AB9" w:rsidRPr="007E6AB9" w:rsidRDefault="007B1A23" w:rsidP="00DC2276">
      <w:pPr>
        <w:pStyle w:val="Chng"/>
        <w:jc w:val="center"/>
      </w:pPr>
      <w:bookmarkStart w:id="4" w:name="_Toc153313090"/>
      <w:r>
        <w:lastRenderedPageBreak/>
        <w:t>DANH MỤC CÁC BẢNG BIỂU, HÌNH VẼ, ĐỒ THỊ</w:t>
      </w:r>
      <w:bookmarkEnd w:id="4"/>
    </w:p>
    <w:p w14:paraId="01395827" w14:textId="6028B714" w:rsidR="00666F7C" w:rsidRPr="00791EED" w:rsidRDefault="00666F7C" w:rsidP="00666F7C">
      <w:pPr>
        <w:rPr>
          <w:b/>
          <w:sz w:val="28"/>
        </w:rPr>
      </w:pPr>
      <w:r w:rsidRPr="00791EED">
        <w:rPr>
          <w:b/>
          <w:sz w:val="28"/>
        </w:rPr>
        <w:t xml:space="preserve">DANH MỤC </w:t>
      </w:r>
      <w:r>
        <w:rPr>
          <w:b/>
          <w:sz w:val="28"/>
        </w:rPr>
        <w:t>HÌNH</w:t>
      </w:r>
    </w:p>
    <w:p w14:paraId="26C8188A" w14:textId="77777777" w:rsidR="004344F5" w:rsidRDefault="00F17131">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"hinh,1,hinh1,1,hinh2,1" </w:instrText>
      </w:r>
      <w:r>
        <w:rPr>
          <w:szCs w:val="26"/>
        </w:rPr>
        <w:fldChar w:fldCharType="separate"/>
      </w:r>
      <w:hyperlink w:anchor="_Toc153274106" w:history="1">
        <w:r w:rsidR="004344F5" w:rsidRPr="0038353D">
          <w:rPr>
            <w:rStyle w:val="Hyperlink"/>
            <w:noProof/>
          </w:rPr>
          <w:t>Hình 3.1: Usecase hệ thống</w:t>
        </w:r>
        <w:r w:rsidR="004344F5">
          <w:rPr>
            <w:noProof/>
            <w:webHidden/>
          </w:rPr>
          <w:tab/>
        </w:r>
        <w:r w:rsidR="004344F5">
          <w:rPr>
            <w:noProof/>
            <w:webHidden/>
          </w:rPr>
          <w:fldChar w:fldCharType="begin"/>
        </w:r>
        <w:r w:rsidR="004344F5">
          <w:rPr>
            <w:noProof/>
            <w:webHidden/>
          </w:rPr>
          <w:instrText xml:space="preserve"> PAGEREF _Toc153274106 \h </w:instrText>
        </w:r>
        <w:r w:rsidR="004344F5">
          <w:rPr>
            <w:noProof/>
            <w:webHidden/>
          </w:rPr>
        </w:r>
        <w:r w:rsidR="004344F5">
          <w:rPr>
            <w:noProof/>
            <w:webHidden/>
          </w:rPr>
          <w:fldChar w:fldCharType="separate"/>
        </w:r>
        <w:r w:rsidR="008531A6">
          <w:rPr>
            <w:noProof/>
            <w:webHidden/>
          </w:rPr>
          <w:t>18</w:t>
        </w:r>
        <w:r w:rsidR="004344F5">
          <w:rPr>
            <w:noProof/>
            <w:webHidden/>
          </w:rPr>
          <w:fldChar w:fldCharType="end"/>
        </w:r>
      </w:hyperlink>
    </w:p>
    <w:p w14:paraId="6562339B"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07" w:history="1">
        <w:r w:rsidR="004344F5" w:rsidRPr="0038353D">
          <w:rPr>
            <w:rStyle w:val="Hyperlink"/>
            <w:noProof/>
          </w:rPr>
          <w:t>Hình 3.2. Usecase của admin đối với hệ thống</w:t>
        </w:r>
        <w:r w:rsidR="004344F5">
          <w:rPr>
            <w:noProof/>
            <w:webHidden/>
          </w:rPr>
          <w:tab/>
        </w:r>
        <w:r w:rsidR="004344F5">
          <w:rPr>
            <w:noProof/>
            <w:webHidden/>
          </w:rPr>
          <w:fldChar w:fldCharType="begin"/>
        </w:r>
        <w:r w:rsidR="004344F5">
          <w:rPr>
            <w:noProof/>
            <w:webHidden/>
          </w:rPr>
          <w:instrText xml:space="preserve"> PAGEREF _Toc153274107 \h </w:instrText>
        </w:r>
        <w:r w:rsidR="004344F5">
          <w:rPr>
            <w:noProof/>
            <w:webHidden/>
          </w:rPr>
        </w:r>
        <w:r w:rsidR="004344F5">
          <w:rPr>
            <w:noProof/>
            <w:webHidden/>
          </w:rPr>
          <w:fldChar w:fldCharType="separate"/>
        </w:r>
        <w:r w:rsidR="008531A6">
          <w:rPr>
            <w:noProof/>
            <w:webHidden/>
          </w:rPr>
          <w:t>18</w:t>
        </w:r>
        <w:r w:rsidR="004344F5">
          <w:rPr>
            <w:noProof/>
            <w:webHidden/>
          </w:rPr>
          <w:fldChar w:fldCharType="end"/>
        </w:r>
      </w:hyperlink>
    </w:p>
    <w:p w14:paraId="0362BA79"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08" w:history="1">
        <w:r w:rsidR="004344F5" w:rsidRPr="0038353D">
          <w:rPr>
            <w:rStyle w:val="Hyperlink"/>
            <w:noProof/>
          </w:rPr>
          <w:t>Hình 3.3. Usecase của nhân viên đối với hệ thống</w:t>
        </w:r>
        <w:r w:rsidR="004344F5">
          <w:rPr>
            <w:noProof/>
            <w:webHidden/>
          </w:rPr>
          <w:tab/>
        </w:r>
        <w:r w:rsidR="004344F5">
          <w:rPr>
            <w:noProof/>
            <w:webHidden/>
          </w:rPr>
          <w:fldChar w:fldCharType="begin"/>
        </w:r>
        <w:r w:rsidR="004344F5">
          <w:rPr>
            <w:noProof/>
            <w:webHidden/>
          </w:rPr>
          <w:instrText xml:space="preserve"> PAGEREF _Toc153274108 \h </w:instrText>
        </w:r>
        <w:r w:rsidR="004344F5">
          <w:rPr>
            <w:noProof/>
            <w:webHidden/>
          </w:rPr>
        </w:r>
        <w:r w:rsidR="004344F5">
          <w:rPr>
            <w:noProof/>
            <w:webHidden/>
          </w:rPr>
          <w:fldChar w:fldCharType="separate"/>
        </w:r>
        <w:r w:rsidR="008531A6">
          <w:rPr>
            <w:noProof/>
            <w:webHidden/>
          </w:rPr>
          <w:t>19</w:t>
        </w:r>
        <w:r w:rsidR="004344F5">
          <w:rPr>
            <w:noProof/>
            <w:webHidden/>
          </w:rPr>
          <w:fldChar w:fldCharType="end"/>
        </w:r>
      </w:hyperlink>
    </w:p>
    <w:p w14:paraId="7D985C6A"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09" w:history="1">
        <w:r w:rsidR="004344F5" w:rsidRPr="0038353D">
          <w:rPr>
            <w:rStyle w:val="Hyperlink"/>
            <w:noProof/>
          </w:rPr>
          <w:t>Hình 3.4. Hình ảnh miêu tả hoạt động đăng ký của hệ thống</w:t>
        </w:r>
        <w:r w:rsidR="004344F5">
          <w:rPr>
            <w:noProof/>
            <w:webHidden/>
          </w:rPr>
          <w:tab/>
        </w:r>
        <w:r w:rsidR="004344F5">
          <w:rPr>
            <w:noProof/>
            <w:webHidden/>
          </w:rPr>
          <w:fldChar w:fldCharType="begin"/>
        </w:r>
        <w:r w:rsidR="004344F5">
          <w:rPr>
            <w:noProof/>
            <w:webHidden/>
          </w:rPr>
          <w:instrText xml:space="preserve"> PAGEREF _Toc153274109 \h </w:instrText>
        </w:r>
        <w:r w:rsidR="004344F5">
          <w:rPr>
            <w:noProof/>
            <w:webHidden/>
          </w:rPr>
        </w:r>
        <w:r w:rsidR="004344F5">
          <w:rPr>
            <w:noProof/>
            <w:webHidden/>
          </w:rPr>
          <w:fldChar w:fldCharType="separate"/>
        </w:r>
        <w:r w:rsidR="008531A6">
          <w:rPr>
            <w:noProof/>
            <w:webHidden/>
          </w:rPr>
          <w:t>20</w:t>
        </w:r>
        <w:r w:rsidR="004344F5">
          <w:rPr>
            <w:noProof/>
            <w:webHidden/>
          </w:rPr>
          <w:fldChar w:fldCharType="end"/>
        </w:r>
      </w:hyperlink>
    </w:p>
    <w:p w14:paraId="591E5201"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0" w:history="1">
        <w:r w:rsidR="004344F5" w:rsidRPr="0038353D">
          <w:rPr>
            <w:rStyle w:val="Hyperlink"/>
            <w:noProof/>
          </w:rPr>
          <w:t>Hình 3.5. Hình ảnh miêu tả hoạt động đăng nhập của hệ thống</w:t>
        </w:r>
        <w:r w:rsidR="004344F5">
          <w:rPr>
            <w:noProof/>
            <w:webHidden/>
          </w:rPr>
          <w:tab/>
        </w:r>
        <w:r w:rsidR="004344F5">
          <w:rPr>
            <w:noProof/>
            <w:webHidden/>
          </w:rPr>
          <w:fldChar w:fldCharType="begin"/>
        </w:r>
        <w:r w:rsidR="004344F5">
          <w:rPr>
            <w:noProof/>
            <w:webHidden/>
          </w:rPr>
          <w:instrText xml:space="preserve"> PAGEREF _Toc153274110 \h </w:instrText>
        </w:r>
        <w:r w:rsidR="004344F5">
          <w:rPr>
            <w:noProof/>
            <w:webHidden/>
          </w:rPr>
        </w:r>
        <w:r w:rsidR="004344F5">
          <w:rPr>
            <w:noProof/>
            <w:webHidden/>
          </w:rPr>
          <w:fldChar w:fldCharType="separate"/>
        </w:r>
        <w:r w:rsidR="008531A6">
          <w:rPr>
            <w:noProof/>
            <w:webHidden/>
          </w:rPr>
          <w:t>21</w:t>
        </w:r>
        <w:r w:rsidR="004344F5">
          <w:rPr>
            <w:noProof/>
            <w:webHidden/>
          </w:rPr>
          <w:fldChar w:fldCharType="end"/>
        </w:r>
      </w:hyperlink>
    </w:p>
    <w:p w14:paraId="7B3CE82C"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1" w:history="1">
        <w:r w:rsidR="004344F5" w:rsidRPr="0038353D">
          <w:rPr>
            <w:rStyle w:val="Hyperlink"/>
            <w:noProof/>
          </w:rPr>
          <w:t>Hình 3.6. Hình ảnh miêu tả hoạt động thêm sản phẩm, nhân viên của hệ thống</w:t>
        </w:r>
        <w:r w:rsidR="004344F5">
          <w:rPr>
            <w:noProof/>
            <w:webHidden/>
          </w:rPr>
          <w:tab/>
        </w:r>
        <w:r w:rsidR="004344F5">
          <w:rPr>
            <w:noProof/>
            <w:webHidden/>
          </w:rPr>
          <w:fldChar w:fldCharType="begin"/>
        </w:r>
        <w:r w:rsidR="004344F5">
          <w:rPr>
            <w:noProof/>
            <w:webHidden/>
          </w:rPr>
          <w:instrText xml:space="preserve"> PAGEREF _Toc153274111 \h </w:instrText>
        </w:r>
        <w:r w:rsidR="004344F5">
          <w:rPr>
            <w:noProof/>
            <w:webHidden/>
          </w:rPr>
        </w:r>
        <w:r w:rsidR="004344F5">
          <w:rPr>
            <w:noProof/>
            <w:webHidden/>
          </w:rPr>
          <w:fldChar w:fldCharType="separate"/>
        </w:r>
        <w:r w:rsidR="008531A6">
          <w:rPr>
            <w:noProof/>
            <w:webHidden/>
          </w:rPr>
          <w:t>22</w:t>
        </w:r>
        <w:r w:rsidR="004344F5">
          <w:rPr>
            <w:noProof/>
            <w:webHidden/>
          </w:rPr>
          <w:fldChar w:fldCharType="end"/>
        </w:r>
      </w:hyperlink>
    </w:p>
    <w:p w14:paraId="6AA3CAD4"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2" w:history="1">
        <w:r w:rsidR="004344F5" w:rsidRPr="0038353D">
          <w:rPr>
            <w:rStyle w:val="Hyperlink"/>
            <w:noProof/>
          </w:rPr>
          <w:t>Hình 3.6. Hình ảnh miêu tả hoạt động thêm đơn hàng mới của hệ thống</w:t>
        </w:r>
        <w:r w:rsidR="004344F5">
          <w:rPr>
            <w:noProof/>
            <w:webHidden/>
          </w:rPr>
          <w:tab/>
        </w:r>
        <w:r w:rsidR="004344F5">
          <w:rPr>
            <w:noProof/>
            <w:webHidden/>
          </w:rPr>
          <w:fldChar w:fldCharType="begin"/>
        </w:r>
        <w:r w:rsidR="004344F5">
          <w:rPr>
            <w:noProof/>
            <w:webHidden/>
          </w:rPr>
          <w:instrText xml:space="preserve"> PAGEREF _Toc153274112 \h </w:instrText>
        </w:r>
        <w:r w:rsidR="004344F5">
          <w:rPr>
            <w:noProof/>
            <w:webHidden/>
          </w:rPr>
        </w:r>
        <w:r w:rsidR="004344F5">
          <w:rPr>
            <w:noProof/>
            <w:webHidden/>
          </w:rPr>
          <w:fldChar w:fldCharType="separate"/>
        </w:r>
        <w:r w:rsidR="008531A6">
          <w:rPr>
            <w:noProof/>
            <w:webHidden/>
          </w:rPr>
          <w:t>23</w:t>
        </w:r>
        <w:r w:rsidR="004344F5">
          <w:rPr>
            <w:noProof/>
            <w:webHidden/>
          </w:rPr>
          <w:fldChar w:fldCharType="end"/>
        </w:r>
      </w:hyperlink>
    </w:p>
    <w:p w14:paraId="28A9281E"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3" w:history="1">
        <w:r w:rsidR="004344F5" w:rsidRPr="0038353D">
          <w:rPr>
            <w:rStyle w:val="Hyperlink"/>
            <w:noProof/>
          </w:rPr>
          <w:t>Hình 3.7. Hình ảnh miêu tả hoạt động xóa sản phẩm, khách hàng của hệ thống</w:t>
        </w:r>
        <w:r w:rsidR="004344F5">
          <w:rPr>
            <w:noProof/>
            <w:webHidden/>
          </w:rPr>
          <w:tab/>
        </w:r>
        <w:r w:rsidR="004344F5">
          <w:rPr>
            <w:noProof/>
            <w:webHidden/>
          </w:rPr>
          <w:fldChar w:fldCharType="begin"/>
        </w:r>
        <w:r w:rsidR="004344F5">
          <w:rPr>
            <w:noProof/>
            <w:webHidden/>
          </w:rPr>
          <w:instrText xml:space="preserve"> PAGEREF _Toc153274113 \h </w:instrText>
        </w:r>
        <w:r w:rsidR="004344F5">
          <w:rPr>
            <w:noProof/>
            <w:webHidden/>
          </w:rPr>
        </w:r>
        <w:r w:rsidR="004344F5">
          <w:rPr>
            <w:noProof/>
            <w:webHidden/>
          </w:rPr>
          <w:fldChar w:fldCharType="separate"/>
        </w:r>
        <w:r w:rsidR="008531A6">
          <w:rPr>
            <w:noProof/>
            <w:webHidden/>
          </w:rPr>
          <w:t>24</w:t>
        </w:r>
        <w:r w:rsidR="004344F5">
          <w:rPr>
            <w:noProof/>
            <w:webHidden/>
          </w:rPr>
          <w:fldChar w:fldCharType="end"/>
        </w:r>
      </w:hyperlink>
    </w:p>
    <w:p w14:paraId="7C74DF76"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4" w:history="1">
        <w:r w:rsidR="004344F5" w:rsidRPr="0038353D">
          <w:rPr>
            <w:rStyle w:val="Hyperlink"/>
            <w:noProof/>
          </w:rPr>
          <w:t>Hình 3.8. ERD cho cơ sở dữ liệu hệ thống</w:t>
        </w:r>
        <w:r w:rsidR="004344F5">
          <w:rPr>
            <w:noProof/>
            <w:webHidden/>
          </w:rPr>
          <w:tab/>
        </w:r>
        <w:r w:rsidR="004344F5">
          <w:rPr>
            <w:noProof/>
            <w:webHidden/>
          </w:rPr>
          <w:fldChar w:fldCharType="begin"/>
        </w:r>
        <w:r w:rsidR="004344F5">
          <w:rPr>
            <w:noProof/>
            <w:webHidden/>
          </w:rPr>
          <w:instrText xml:space="preserve"> PAGEREF _Toc153274114 \h </w:instrText>
        </w:r>
        <w:r w:rsidR="004344F5">
          <w:rPr>
            <w:noProof/>
            <w:webHidden/>
          </w:rPr>
        </w:r>
        <w:r w:rsidR="004344F5">
          <w:rPr>
            <w:noProof/>
            <w:webHidden/>
          </w:rPr>
          <w:fldChar w:fldCharType="separate"/>
        </w:r>
        <w:r w:rsidR="008531A6">
          <w:rPr>
            <w:noProof/>
            <w:webHidden/>
          </w:rPr>
          <w:t>25</w:t>
        </w:r>
        <w:r w:rsidR="004344F5">
          <w:rPr>
            <w:noProof/>
            <w:webHidden/>
          </w:rPr>
          <w:fldChar w:fldCharType="end"/>
        </w:r>
      </w:hyperlink>
    </w:p>
    <w:p w14:paraId="2AADA688"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5" w:history="1">
        <w:r w:rsidR="004344F5" w:rsidRPr="0038353D">
          <w:rPr>
            <w:rStyle w:val="Hyperlink"/>
            <w:noProof/>
          </w:rPr>
          <w:t>Hình 3.9. Hình ảnh sơ đồ quan hệ cho cơ sở dữ liệu hệ thống</w:t>
        </w:r>
        <w:r w:rsidR="004344F5">
          <w:rPr>
            <w:noProof/>
            <w:webHidden/>
          </w:rPr>
          <w:tab/>
        </w:r>
        <w:r w:rsidR="004344F5">
          <w:rPr>
            <w:noProof/>
            <w:webHidden/>
          </w:rPr>
          <w:fldChar w:fldCharType="begin"/>
        </w:r>
        <w:r w:rsidR="004344F5">
          <w:rPr>
            <w:noProof/>
            <w:webHidden/>
          </w:rPr>
          <w:instrText xml:space="preserve"> PAGEREF _Toc153274115 \h </w:instrText>
        </w:r>
        <w:r w:rsidR="004344F5">
          <w:rPr>
            <w:noProof/>
            <w:webHidden/>
          </w:rPr>
        </w:r>
        <w:r w:rsidR="004344F5">
          <w:rPr>
            <w:noProof/>
            <w:webHidden/>
          </w:rPr>
          <w:fldChar w:fldCharType="separate"/>
        </w:r>
        <w:r w:rsidR="008531A6">
          <w:rPr>
            <w:noProof/>
            <w:webHidden/>
          </w:rPr>
          <w:t>26</w:t>
        </w:r>
        <w:r w:rsidR="004344F5">
          <w:rPr>
            <w:noProof/>
            <w:webHidden/>
          </w:rPr>
          <w:fldChar w:fldCharType="end"/>
        </w:r>
      </w:hyperlink>
    </w:p>
    <w:p w14:paraId="62DA8233"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6" w:history="1">
        <w:r w:rsidR="004344F5" w:rsidRPr="0038353D">
          <w:rPr>
            <w:rStyle w:val="Hyperlink"/>
            <w:noProof/>
          </w:rPr>
          <w:t>Hình 5.1. Hình ảnh giao diện trang thống kê sản phẩm</w:t>
        </w:r>
        <w:r w:rsidR="004344F5">
          <w:rPr>
            <w:noProof/>
            <w:webHidden/>
          </w:rPr>
          <w:tab/>
        </w:r>
        <w:r w:rsidR="004344F5">
          <w:rPr>
            <w:noProof/>
            <w:webHidden/>
          </w:rPr>
          <w:fldChar w:fldCharType="begin"/>
        </w:r>
        <w:r w:rsidR="004344F5">
          <w:rPr>
            <w:noProof/>
            <w:webHidden/>
          </w:rPr>
          <w:instrText xml:space="preserve"> PAGEREF _Toc153274116 \h </w:instrText>
        </w:r>
        <w:r w:rsidR="004344F5">
          <w:rPr>
            <w:noProof/>
            <w:webHidden/>
          </w:rPr>
        </w:r>
        <w:r w:rsidR="004344F5">
          <w:rPr>
            <w:noProof/>
            <w:webHidden/>
          </w:rPr>
          <w:fldChar w:fldCharType="separate"/>
        </w:r>
        <w:r w:rsidR="008531A6">
          <w:rPr>
            <w:noProof/>
            <w:webHidden/>
          </w:rPr>
          <w:t>33</w:t>
        </w:r>
        <w:r w:rsidR="004344F5">
          <w:rPr>
            <w:noProof/>
            <w:webHidden/>
          </w:rPr>
          <w:fldChar w:fldCharType="end"/>
        </w:r>
      </w:hyperlink>
    </w:p>
    <w:p w14:paraId="73C1D3B6"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7" w:history="1">
        <w:r w:rsidR="004344F5" w:rsidRPr="0038353D">
          <w:rPr>
            <w:rStyle w:val="Hyperlink"/>
            <w:noProof/>
          </w:rPr>
          <w:t>Hình 5.2. Hình ảnh giao diện trang quản lý khách hàng</w:t>
        </w:r>
        <w:r w:rsidR="004344F5">
          <w:rPr>
            <w:noProof/>
            <w:webHidden/>
          </w:rPr>
          <w:tab/>
        </w:r>
        <w:r w:rsidR="004344F5">
          <w:rPr>
            <w:noProof/>
            <w:webHidden/>
          </w:rPr>
          <w:fldChar w:fldCharType="begin"/>
        </w:r>
        <w:r w:rsidR="004344F5">
          <w:rPr>
            <w:noProof/>
            <w:webHidden/>
          </w:rPr>
          <w:instrText xml:space="preserve"> PAGEREF _Toc153274117 \h </w:instrText>
        </w:r>
        <w:r w:rsidR="004344F5">
          <w:rPr>
            <w:noProof/>
            <w:webHidden/>
          </w:rPr>
        </w:r>
        <w:r w:rsidR="004344F5">
          <w:rPr>
            <w:noProof/>
            <w:webHidden/>
          </w:rPr>
          <w:fldChar w:fldCharType="separate"/>
        </w:r>
        <w:r w:rsidR="008531A6">
          <w:rPr>
            <w:noProof/>
            <w:webHidden/>
          </w:rPr>
          <w:t>34</w:t>
        </w:r>
        <w:r w:rsidR="004344F5">
          <w:rPr>
            <w:noProof/>
            <w:webHidden/>
          </w:rPr>
          <w:fldChar w:fldCharType="end"/>
        </w:r>
      </w:hyperlink>
    </w:p>
    <w:p w14:paraId="6DE3F09D" w14:textId="77777777" w:rsidR="004344F5" w:rsidRDefault="00000000">
      <w:pPr>
        <w:pStyle w:val="TOC1"/>
        <w:tabs>
          <w:tab w:val="right" w:leader="dot" w:pos="9111"/>
        </w:tabs>
        <w:rPr>
          <w:rFonts w:asciiTheme="minorHAnsi" w:eastAsiaTheme="minorEastAsia" w:hAnsiTheme="minorHAnsi" w:cstheme="minorBidi"/>
          <w:noProof/>
          <w:sz w:val="22"/>
          <w:szCs w:val="22"/>
        </w:rPr>
      </w:pPr>
      <w:hyperlink w:anchor="_Toc153274118" w:history="1">
        <w:r w:rsidR="004344F5" w:rsidRPr="0038353D">
          <w:rPr>
            <w:rStyle w:val="Hyperlink"/>
            <w:noProof/>
          </w:rPr>
          <w:t>Hình 5.3. Hình ảnh giao diện trang thêm sản phẩm</w:t>
        </w:r>
        <w:r w:rsidR="004344F5">
          <w:rPr>
            <w:noProof/>
            <w:webHidden/>
          </w:rPr>
          <w:tab/>
        </w:r>
        <w:r w:rsidR="004344F5">
          <w:rPr>
            <w:noProof/>
            <w:webHidden/>
          </w:rPr>
          <w:fldChar w:fldCharType="begin"/>
        </w:r>
        <w:r w:rsidR="004344F5">
          <w:rPr>
            <w:noProof/>
            <w:webHidden/>
          </w:rPr>
          <w:instrText xml:space="preserve"> PAGEREF _Toc153274118 \h </w:instrText>
        </w:r>
        <w:r w:rsidR="004344F5">
          <w:rPr>
            <w:noProof/>
            <w:webHidden/>
          </w:rPr>
        </w:r>
        <w:r w:rsidR="004344F5">
          <w:rPr>
            <w:noProof/>
            <w:webHidden/>
          </w:rPr>
          <w:fldChar w:fldCharType="separate"/>
        </w:r>
        <w:r w:rsidR="008531A6">
          <w:rPr>
            <w:noProof/>
            <w:webHidden/>
          </w:rPr>
          <w:t>34</w:t>
        </w:r>
        <w:r w:rsidR="004344F5">
          <w:rPr>
            <w:noProof/>
            <w:webHidden/>
          </w:rPr>
          <w:fldChar w:fldCharType="end"/>
        </w:r>
      </w:hyperlink>
    </w:p>
    <w:p w14:paraId="51C64DDA" w14:textId="05CF1F5E" w:rsidR="00666F7C" w:rsidRPr="005D5C20" w:rsidRDefault="00F17131" w:rsidP="007E6AB9">
      <w:pPr>
        <w:tabs>
          <w:tab w:val="center" w:pos="6379"/>
        </w:tabs>
        <w:spacing w:after="200" w:line="360" w:lineRule="auto"/>
        <w:rPr>
          <w:sz w:val="26"/>
          <w:szCs w:val="26"/>
        </w:rPr>
      </w:pPr>
      <w:r>
        <w:rPr>
          <w:sz w:val="26"/>
          <w:szCs w:val="26"/>
        </w:rPr>
        <w:fldChar w:fldCharType="end"/>
      </w:r>
    </w:p>
    <w:p w14:paraId="19841BBB" w14:textId="77777777" w:rsidR="007B7FF5" w:rsidRPr="00791EED" w:rsidRDefault="00791EED" w:rsidP="00DC2276">
      <w:pPr>
        <w:rPr>
          <w:b/>
          <w:sz w:val="28"/>
        </w:rPr>
      </w:pPr>
      <w:r w:rsidRPr="00791EED">
        <w:rPr>
          <w:b/>
          <w:sz w:val="28"/>
        </w:rPr>
        <w:t>DANH MỤC BẢNG</w:t>
      </w:r>
    </w:p>
    <w:p w14:paraId="4F90E245" w14:textId="77777777" w:rsidR="00666F7C" w:rsidRDefault="00666F7C">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"bang,1" </w:instrText>
      </w:r>
      <w:r>
        <w:rPr>
          <w:szCs w:val="26"/>
        </w:rPr>
        <w:fldChar w:fldCharType="separate"/>
      </w:r>
      <w:hyperlink w:anchor="_Toc153272948" w:history="1">
        <w:r w:rsidRPr="00EF7B51">
          <w:rPr>
            <w:rStyle w:val="Hyperlink"/>
            <w:noProof/>
          </w:rPr>
          <w:t>Bảng 1.1: Bảng mô tả yêu cầu của admin đối với hệ thống</w:t>
        </w:r>
        <w:r>
          <w:rPr>
            <w:noProof/>
            <w:webHidden/>
          </w:rPr>
          <w:tab/>
        </w:r>
        <w:r>
          <w:rPr>
            <w:noProof/>
            <w:webHidden/>
          </w:rPr>
          <w:fldChar w:fldCharType="begin"/>
        </w:r>
        <w:r>
          <w:rPr>
            <w:noProof/>
            <w:webHidden/>
          </w:rPr>
          <w:instrText xml:space="preserve"> PAGEREF _Toc153272948 \h </w:instrText>
        </w:r>
        <w:r>
          <w:rPr>
            <w:noProof/>
            <w:webHidden/>
          </w:rPr>
        </w:r>
        <w:r>
          <w:rPr>
            <w:noProof/>
            <w:webHidden/>
          </w:rPr>
          <w:fldChar w:fldCharType="separate"/>
        </w:r>
        <w:r>
          <w:rPr>
            <w:noProof/>
            <w:webHidden/>
          </w:rPr>
          <w:t>6</w:t>
        </w:r>
        <w:r>
          <w:rPr>
            <w:noProof/>
            <w:webHidden/>
          </w:rPr>
          <w:fldChar w:fldCharType="end"/>
        </w:r>
      </w:hyperlink>
    </w:p>
    <w:p w14:paraId="04454A3C" w14:textId="77777777" w:rsidR="00666F7C" w:rsidRDefault="00000000">
      <w:pPr>
        <w:pStyle w:val="TOC1"/>
        <w:tabs>
          <w:tab w:val="right" w:leader="dot" w:pos="9111"/>
        </w:tabs>
        <w:rPr>
          <w:rFonts w:asciiTheme="minorHAnsi" w:eastAsiaTheme="minorEastAsia" w:hAnsiTheme="minorHAnsi" w:cstheme="minorBidi"/>
          <w:noProof/>
          <w:sz w:val="22"/>
          <w:szCs w:val="22"/>
        </w:rPr>
      </w:pPr>
      <w:hyperlink w:anchor="_Toc153272949" w:history="1">
        <w:r w:rsidR="00666F7C" w:rsidRPr="00EF7B51">
          <w:rPr>
            <w:rStyle w:val="Hyperlink"/>
            <w:noProof/>
          </w:rPr>
          <w:t>Bảng 1.2: Bảng mô tả yêu cầu của nhân viên đối với hệ thống</w:t>
        </w:r>
        <w:r w:rsidR="00666F7C">
          <w:rPr>
            <w:noProof/>
            <w:webHidden/>
          </w:rPr>
          <w:tab/>
        </w:r>
        <w:r w:rsidR="00666F7C">
          <w:rPr>
            <w:noProof/>
            <w:webHidden/>
          </w:rPr>
          <w:fldChar w:fldCharType="begin"/>
        </w:r>
        <w:r w:rsidR="00666F7C">
          <w:rPr>
            <w:noProof/>
            <w:webHidden/>
          </w:rPr>
          <w:instrText xml:space="preserve"> PAGEREF _Toc153272949 \h </w:instrText>
        </w:r>
        <w:r w:rsidR="00666F7C">
          <w:rPr>
            <w:noProof/>
            <w:webHidden/>
          </w:rPr>
        </w:r>
        <w:r w:rsidR="00666F7C">
          <w:rPr>
            <w:noProof/>
            <w:webHidden/>
          </w:rPr>
          <w:fldChar w:fldCharType="separate"/>
        </w:r>
        <w:r w:rsidR="00666F7C">
          <w:rPr>
            <w:noProof/>
            <w:webHidden/>
          </w:rPr>
          <w:t>9</w:t>
        </w:r>
        <w:r w:rsidR="00666F7C">
          <w:rPr>
            <w:noProof/>
            <w:webHidden/>
          </w:rPr>
          <w:fldChar w:fldCharType="end"/>
        </w:r>
      </w:hyperlink>
    </w:p>
    <w:p w14:paraId="713D991D" w14:textId="77777777" w:rsidR="00666F7C" w:rsidRDefault="00000000">
      <w:pPr>
        <w:pStyle w:val="TOC1"/>
        <w:tabs>
          <w:tab w:val="right" w:leader="dot" w:pos="9111"/>
        </w:tabs>
        <w:rPr>
          <w:rFonts w:asciiTheme="minorHAnsi" w:eastAsiaTheme="minorEastAsia" w:hAnsiTheme="minorHAnsi" w:cstheme="minorBidi"/>
          <w:noProof/>
          <w:sz w:val="22"/>
          <w:szCs w:val="22"/>
        </w:rPr>
      </w:pPr>
      <w:hyperlink w:anchor="_Toc153272950" w:history="1">
        <w:r w:rsidR="00666F7C" w:rsidRPr="00EF7B51">
          <w:rPr>
            <w:rStyle w:val="Hyperlink"/>
            <w:noProof/>
          </w:rPr>
          <w:t>Bảng 1.3: Bảng mô tả các trường dữ liệu theo yêu cầu cho hệ thống</w:t>
        </w:r>
        <w:r w:rsidR="00666F7C">
          <w:rPr>
            <w:noProof/>
            <w:webHidden/>
          </w:rPr>
          <w:tab/>
        </w:r>
        <w:r w:rsidR="00666F7C">
          <w:rPr>
            <w:noProof/>
            <w:webHidden/>
          </w:rPr>
          <w:fldChar w:fldCharType="begin"/>
        </w:r>
        <w:r w:rsidR="00666F7C">
          <w:rPr>
            <w:noProof/>
            <w:webHidden/>
          </w:rPr>
          <w:instrText xml:space="preserve"> PAGEREF _Toc153272950 \h </w:instrText>
        </w:r>
        <w:r w:rsidR="00666F7C">
          <w:rPr>
            <w:noProof/>
            <w:webHidden/>
          </w:rPr>
        </w:r>
        <w:r w:rsidR="00666F7C">
          <w:rPr>
            <w:noProof/>
            <w:webHidden/>
          </w:rPr>
          <w:fldChar w:fldCharType="separate"/>
        </w:r>
        <w:r w:rsidR="00666F7C">
          <w:rPr>
            <w:noProof/>
            <w:webHidden/>
          </w:rPr>
          <w:t>12</w:t>
        </w:r>
        <w:r w:rsidR="00666F7C">
          <w:rPr>
            <w:noProof/>
            <w:webHidden/>
          </w:rPr>
          <w:fldChar w:fldCharType="end"/>
        </w:r>
      </w:hyperlink>
    </w:p>
    <w:p w14:paraId="3FA5908B" w14:textId="77777777" w:rsidR="00666F7C" w:rsidRDefault="00666F7C">
      <w:pPr>
        <w:spacing w:after="200" w:line="276" w:lineRule="auto"/>
        <w:rPr>
          <w:sz w:val="26"/>
          <w:szCs w:val="26"/>
        </w:rPr>
      </w:pPr>
      <w:r>
        <w:rPr>
          <w:sz w:val="26"/>
          <w:szCs w:val="26"/>
        </w:rPr>
        <w:fldChar w:fldCharType="end"/>
      </w:r>
    </w:p>
    <w:p w14:paraId="3BC0A1E7" w14:textId="4DA6F0FF" w:rsidR="007B1A23" w:rsidRDefault="007B1A23">
      <w:pPr>
        <w:spacing w:after="200" w:line="276" w:lineRule="auto"/>
        <w:rPr>
          <w:sz w:val="26"/>
          <w:szCs w:val="26"/>
        </w:rPr>
      </w:pPr>
      <w:r>
        <w:rPr>
          <w:sz w:val="26"/>
          <w:szCs w:val="26"/>
        </w:rPr>
        <w:br w:type="page"/>
      </w:r>
    </w:p>
    <w:p w14:paraId="680FDF7A" w14:textId="77777777" w:rsidR="007B1A23" w:rsidRPr="00880D36" w:rsidRDefault="007B1A23" w:rsidP="004A7C39">
      <w:pPr>
        <w:pStyle w:val="Chng"/>
      </w:pPr>
      <w:bookmarkStart w:id="5" w:name="_Toc153313091"/>
      <w:r w:rsidRPr="00880D36">
        <w:lastRenderedPageBreak/>
        <w:t>C</w:t>
      </w:r>
      <w:r w:rsidR="00CD13EC" w:rsidRPr="00880D36">
        <w:t>HƯƠNG 1</w:t>
      </w:r>
      <w:r w:rsidR="0064189C">
        <w:t xml:space="preserve"> – </w:t>
      </w:r>
      <w:r w:rsidR="006F4B2D">
        <w:t>GIỚI THIỆU ĐỀ TÀI</w:t>
      </w:r>
      <w:bookmarkEnd w:id="5"/>
    </w:p>
    <w:p w14:paraId="43FD2CE1" w14:textId="77777777" w:rsidR="00CD13EC" w:rsidRPr="0064189C" w:rsidRDefault="00CD13EC" w:rsidP="0064189C">
      <w:pPr>
        <w:pStyle w:val="Tiumccp1"/>
      </w:pPr>
      <w:bookmarkStart w:id="6" w:name="_Toc153313092"/>
      <w:r w:rsidRPr="0064189C">
        <w:t xml:space="preserve">1.1 </w:t>
      </w:r>
      <w:r w:rsidR="00070AB0" w:rsidRPr="00B53ED6">
        <w:t>Trình bày về đề tài</w:t>
      </w:r>
      <w:bookmarkEnd w:id="6"/>
    </w:p>
    <w:p w14:paraId="62AF7A3E" w14:textId="77777777" w:rsidR="00070AB0" w:rsidRDefault="00070AB0" w:rsidP="00070AB0">
      <w:pPr>
        <w:pStyle w:val="Nidungvnbn"/>
      </w:pPr>
      <w:r>
        <w:t xml:space="preserve">Đồ án cuối kỳ môn “Phát triển ứng dụng web Node Js” sẽ thực hiện nghiên cứu và hiện thực hóa ứng dụng website </w:t>
      </w:r>
      <w:r w:rsidRPr="00070AB0">
        <w:t>toàn diện cung cấp chức năng Point of Sale (POS)</w:t>
      </w:r>
      <w:r>
        <w:t xml:space="preserve"> cho </w:t>
      </w:r>
      <w:r w:rsidRPr="00070AB0">
        <w:t>cho một cửa hàng bán lẻ chuyên về điện thoại và phụ kiện</w:t>
      </w:r>
      <w:r>
        <w:t>.</w:t>
      </w:r>
    </w:p>
    <w:p w14:paraId="00F199CF" w14:textId="77777777" w:rsidR="00070AB0" w:rsidRDefault="00070AB0" w:rsidP="00070AB0">
      <w:pPr>
        <w:pStyle w:val="Nidungvnbn"/>
      </w:pPr>
      <w:r w:rsidRPr="00070AB0">
        <w:t>Mục tiêu chính là tăng cường hiệu suất của các giao dịch bán hàng, quản lý sản phẩm một cách hiệu quả, quản lý nhân viên và cung cấp thông tin chi tiết thông qua báo cáo và thống kê.</w:t>
      </w:r>
    </w:p>
    <w:p w14:paraId="4FA64249" w14:textId="77777777" w:rsidR="00070AB0" w:rsidRPr="00070AB0" w:rsidRDefault="00070AB0" w:rsidP="00070AB0">
      <w:pPr>
        <w:pStyle w:val="Nidungvnbn"/>
      </w:pPr>
      <w:r>
        <w:t>Đồ án cuối kỳ sẽ tập trung hiện thực bằng công nghệ Node Js</w:t>
      </w:r>
      <w:r w:rsidR="00611590">
        <w:t xml:space="preserve"> với sự hỗ trợ của framework Express NodeJ</w:t>
      </w:r>
      <w:r w:rsidR="00D0655D">
        <w:t>s</w:t>
      </w:r>
      <w:r w:rsidR="00611590">
        <w:t>. Cơ sở dữ liệu được sử dụng MongoD</w:t>
      </w:r>
      <w:r w:rsidR="005807C2">
        <w:t>B,</w:t>
      </w:r>
      <w:r w:rsidR="005807C2" w:rsidRPr="005807C2">
        <w:t xml:space="preserve"> một hệ quản lý cơ sở dữ liệu phi quan hệ (NoSQL) phổ biến.</w:t>
      </w:r>
      <w:r w:rsidR="005807C2">
        <w:t xml:space="preserve"> </w:t>
      </w:r>
      <w:r w:rsidR="00611590">
        <w:t xml:space="preserve">. </w:t>
      </w:r>
    </w:p>
    <w:p w14:paraId="3849CB2E" w14:textId="77777777" w:rsidR="006F4B2D" w:rsidRPr="0064189C" w:rsidRDefault="006F4B2D" w:rsidP="006F4B2D">
      <w:pPr>
        <w:pStyle w:val="Tiumccp1"/>
      </w:pPr>
      <w:bookmarkStart w:id="7" w:name="_Toc153313093"/>
      <w:r w:rsidRPr="0064189C">
        <w:t>1.</w:t>
      </w:r>
      <w:r>
        <w:t xml:space="preserve">2. </w:t>
      </w:r>
      <w:r w:rsidR="00D56D7B" w:rsidRPr="00B53ED6">
        <w:t>Lý do chọn đề tài</w:t>
      </w:r>
      <w:bookmarkEnd w:id="7"/>
    </w:p>
    <w:p w14:paraId="02046ECB" w14:textId="77777777" w:rsidR="00D56D7B" w:rsidRDefault="00D56D7B" w:rsidP="00D56D7B">
      <w:pPr>
        <w:pStyle w:val="Nidungvnbn"/>
      </w:pPr>
      <w:r>
        <w:t>Phần mềm quản lý bán hàng (POS) cho cửa hàng di động là một ứng dụng quan trọng giúp cải thiện hiệu suất kinh doanh và quản lý tốt hơn. Trong lĩnh vực bán lẻ, việc sử dụng một hệ thống POS hiện đại là không thể thiếu để tối ưu hóa quy trình kinh doanh.</w:t>
      </w:r>
    </w:p>
    <w:p w14:paraId="7F1B155E" w14:textId="77777777" w:rsidR="00D56D7B" w:rsidRPr="00880D36" w:rsidRDefault="00D56D7B" w:rsidP="00D56D7B">
      <w:pPr>
        <w:pStyle w:val="Nidungvnbn"/>
      </w:pPr>
      <w:r>
        <w:t xml:space="preserve">Phần mềm POS cho phép cửa hàng di động thực hiện các chức năng quan trọng như ghi nhận doanh số bán hàng, quản lý kho, theo dõi doanh thu, và tạo ra các báo cáo chi tiết. Việc này giúp đơn giản hóa quy trình bán hàng, tăng cường khả năng đáp ứng nhanh chóng đối với nhu cầu của khách hàng và cải thiện trải nghiệm mua sắm. Đồ án cuối kỳ sẽ xây dựng một ứng dụng POS hiện đại và linh hoạt, nhằm đáp ứng đầy đủ nhu cầu quản lý và kinh doanh của cửa hàng di động. Đồng thời, chúng tôi nhấn mạnh vào việc cung cấp giao diện thân thiện với người dùng để họ có thể sử dụng ứng dụng một cách dễ dàng. Phát triển một phần mềm POS hiệu quả sẽ giúp nâng cao khả năng cạnh tranh và quản lý kinh doanh một cách hiệu quả cho cửa hàng di động. </w:t>
      </w:r>
    </w:p>
    <w:p w14:paraId="4D0FBD1F" w14:textId="77777777" w:rsidR="00725687" w:rsidRDefault="00725687" w:rsidP="00725687">
      <w:pPr>
        <w:pStyle w:val="Tiumccp1"/>
      </w:pPr>
      <w:bookmarkStart w:id="8" w:name="_Toc153313094"/>
      <w:r w:rsidRPr="0064189C">
        <w:t>1.</w:t>
      </w:r>
      <w:r>
        <w:t xml:space="preserve">3. Yêu cầu đề </w:t>
      </w:r>
      <w:r w:rsidR="00A82193">
        <w:t>tài</w:t>
      </w:r>
      <w:r>
        <w:t xml:space="preserve"> cần được thực hiện</w:t>
      </w:r>
      <w:bookmarkEnd w:id="8"/>
      <w:r>
        <w:t xml:space="preserve"> </w:t>
      </w:r>
    </w:p>
    <w:p w14:paraId="6FD7367C" w14:textId="77777777" w:rsidR="00A82193" w:rsidRDefault="00A82193" w:rsidP="00A82193">
      <w:pPr>
        <w:pStyle w:val="Tiumccp2"/>
      </w:pPr>
      <w:bookmarkStart w:id="9" w:name="_Toc153313095"/>
      <w:r>
        <w:lastRenderedPageBreak/>
        <w:t>1.3.1</w:t>
      </w:r>
      <w:r w:rsidRPr="0064189C">
        <w:t xml:space="preserve"> </w:t>
      </w:r>
      <w:r>
        <w:t xml:space="preserve">Ràng buộc </w:t>
      </w:r>
      <w:r w:rsidR="00C879BD">
        <w:t>về ứng dụng</w:t>
      </w:r>
      <w:bookmarkEnd w:id="9"/>
    </w:p>
    <w:p w14:paraId="2E52264A" w14:textId="77777777" w:rsidR="00A82193" w:rsidRDefault="00A82193" w:rsidP="006247A6">
      <w:pPr>
        <w:pStyle w:val="Nidungvnbn"/>
      </w:pPr>
      <w:r>
        <w:t xml:space="preserve">Xây </w:t>
      </w:r>
      <w:r w:rsidR="00C879BD">
        <w:t>dựng ứng dụng web Point Of Sale</w:t>
      </w:r>
      <w:r>
        <w:t xml:space="preserve"> </w:t>
      </w:r>
      <w:r w:rsidR="00B72B5E">
        <w:t xml:space="preserve">cửa hàng bán điện thoại cùng các phụ kiện </w:t>
      </w:r>
      <w:r>
        <w:t xml:space="preserve">- </w:t>
      </w:r>
      <w:r w:rsidR="00C879BD">
        <w:t>hệ thống phần mềm dùng để quản lý quy trình bán hàng và các giao dịch tại điểm bán lẻ. Mục tiêu chính của hệ thống này dùng để tối ưu hóa và tự động hóa quá trình bán hàng, từ việc xử lý các sản phẩm, quản lý khách hàng</w:t>
      </w:r>
      <w:r w:rsidR="006247A6">
        <w:t>, nhân viên</w:t>
      </w:r>
      <w:r w:rsidR="00C879BD">
        <w:t xml:space="preserve"> đến việc thống kê</w:t>
      </w:r>
      <w:r w:rsidR="00093ACD">
        <w:t xml:space="preserve"> và quản lý</w:t>
      </w:r>
      <w:r w:rsidR="00C879BD">
        <w:t xml:space="preserve"> các dịch vụ thanh toán.</w:t>
      </w:r>
    </w:p>
    <w:p w14:paraId="2093A673" w14:textId="77777777" w:rsidR="00261A8B" w:rsidRDefault="00261A8B" w:rsidP="00261A8B">
      <w:pPr>
        <w:pStyle w:val="Nidungvnbn"/>
      </w:pPr>
      <w:r>
        <w:t>Các công nghệ chính sử dụng:</w:t>
      </w:r>
    </w:p>
    <w:p w14:paraId="5B653AC7" w14:textId="77777777" w:rsidR="00703654" w:rsidRDefault="00261A8B" w:rsidP="00261A8B">
      <w:pPr>
        <w:pStyle w:val="Nidungvnbn"/>
      </w:pPr>
      <w:r>
        <w:t xml:space="preserve">-  </w:t>
      </w:r>
      <w:r w:rsidR="00275367">
        <w:t>Công nghệ: Node Js</w:t>
      </w:r>
    </w:p>
    <w:p w14:paraId="558CDC8D" w14:textId="77777777" w:rsidR="00275367" w:rsidRDefault="00275367" w:rsidP="006247A6">
      <w:pPr>
        <w:pStyle w:val="Nidungvnbn"/>
      </w:pPr>
      <w:r>
        <w:t xml:space="preserve">- </w:t>
      </w:r>
      <w:r w:rsidR="00261A8B">
        <w:t xml:space="preserve"> </w:t>
      </w:r>
      <w:r>
        <w:t>Framework: Express Js</w:t>
      </w:r>
    </w:p>
    <w:p w14:paraId="17F5FB85" w14:textId="77777777" w:rsidR="00A82193" w:rsidRDefault="00275367" w:rsidP="00803CBF">
      <w:pPr>
        <w:pStyle w:val="Nidungvnbn"/>
      </w:pPr>
      <w:r>
        <w:t xml:space="preserve">- </w:t>
      </w:r>
      <w:r w:rsidR="00261A8B">
        <w:t xml:space="preserve"> </w:t>
      </w:r>
      <w:r w:rsidR="00803CBF">
        <w:t>Cơ sở dữ liệu: MongoDB</w:t>
      </w:r>
    </w:p>
    <w:p w14:paraId="52BEDF2D" w14:textId="77777777" w:rsidR="002A0E99" w:rsidRPr="0064189C" w:rsidRDefault="002A0E99" w:rsidP="00803CBF">
      <w:pPr>
        <w:pStyle w:val="Nidungvnbn"/>
      </w:pPr>
      <w:r>
        <w:t>- Mô hình: MVC</w:t>
      </w:r>
    </w:p>
    <w:p w14:paraId="7F84B495" w14:textId="77777777" w:rsidR="00BC0CBF" w:rsidRPr="0064189C" w:rsidRDefault="00BC0CBF" w:rsidP="00BC0CBF">
      <w:pPr>
        <w:pStyle w:val="Tiumccp2"/>
      </w:pPr>
      <w:bookmarkStart w:id="10" w:name="_Toc153313096"/>
      <w:r>
        <w:t>1.</w:t>
      </w:r>
      <w:r w:rsidR="00A82193">
        <w:t>3</w:t>
      </w:r>
      <w:r>
        <w:t>.</w:t>
      </w:r>
      <w:r w:rsidR="009777FD">
        <w:t>2</w:t>
      </w:r>
      <w:r w:rsidRPr="0064189C">
        <w:t xml:space="preserve"> </w:t>
      </w:r>
      <w:r w:rsidR="00A82193">
        <w:t>Người dùng hệ thống</w:t>
      </w:r>
      <w:bookmarkEnd w:id="10"/>
      <w:r w:rsidR="00A82193">
        <w:t xml:space="preserve"> </w:t>
      </w:r>
    </w:p>
    <w:p w14:paraId="2110C645" w14:textId="77777777" w:rsidR="00B118C8" w:rsidRDefault="00A82193" w:rsidP="00884722">
      <w:pPr>
        <w:pStyle w:val="Nidungvnbn"/>
      </w:pPr>
      <w:r>
        <w:t>Người dùng của ứng dụng web này chỉ có Admin/Quản lý cửa hàng và Nhân viên tại cửa hàng điện thoại đó. Khách hàng sẽ không tương tác với hệ thống.</w:t>
      </w:r>
    </w:p>
    <w:p w14:paraId="1B930E93" w14:textId="77777777" w:rsidR="009777FD" w:rsidRPr="0064189C" w:rsidRDefault="009777FD" w:rsidP="009777FD">
      <w:pPr>
        <w:pStyle w:val="Tiumccp2"/>
      </w:pPr>
      <w:bookmarkStart w:id="11" w:name="_Toc153313097"/>
      <w:r>
        <w:t>1.3.3</w:t>
      </w:r>
      <w:r w:rsidRPr="0064189C">
        <w:t xml:space="preserve"> </w:t>
      </w:r>
      <w:r w:rsidR="0023752C">
        <w:t>Các chức năng của hệ thống</w:t>
      </w:r>
      <w:bookmarkEnd w:id="11"/>
      <w:r>
        <w:t xml:space="preserve"> </w:t>
      </w:r>
    </w:p>
    <w:p w14:paraId="73A2D825" w14:textId="77777777" w:rsidR="009E385F" w:rsidRDefault="00461663" w:rsidP="00461663">
      <w:pPr>
        <w:pStyle w:val="Nidungvnbn"/>
      </w:pPr>
      <w:r>
        <w:t>Đối với Administration/Quản lý cửa hàng</w:t>
      </w:r>
    </w:p>
    <w:p w14:paraId="0E2A9B86" w14:textId="73A554B2" w:rsidR="00C42631" w:rsidRPr="00943147" w:rsidRDefault="00C42631" w:rsidP="00943147">
      <w:pPr>
        <w:pStyle w:val="bang"/>
      </w:pPr>
      <w:bookmarkStart w:id="12" w:name="_Toc153272948"/>
      <w:r w:rsidRPr="00943147">
        <w:t>Bảng 1.1: Bảng mô tả yêu cầu của admin đối với hệ thống</w:t>
      </w:r>
      <w:bookmarkEnd w:id="12"/>
    </w:p>
    <w:tbl>
      <w:tblPr>
        <w:tblStyle w:val="TableGrid"/>
        <w:tblW w:w="9072" w:type="dxa"/>
        <w:tblInd w:w="108" w:type="dxa"/>
        <w:tblLayout w:type="fixed"/>
        <w:tblLook w:val="04A0" w:firstRow="1" w:lastRow="0" w:firstColumn="1" w:lastColumn="0" w:noHBand="0" w:noVBand="1"/>
      </w:tblPr>
      <w:tblGrid>
        <w:gridCol w:w="1059"/>
        <w:gridCol w:w="1351"/>
        <w:gridCol w:w="2126"/>
        <w:gridCol w:w="1701"/>
        <w:gridCol w:w="2835"/>
      </w:tblGrid>
      <w:tr w:rsidR="009E309A" w:rsidRPr="00D553B1" w14:paraId="3AD2E492" w14:textId="77777777" w:rsidTr="009E309A">
        <w:trPr>
          <w:trHeight w:val="218"/>
        </w:trPr>
        <w:tc>
          <w:tcPr>
            <w:tcW w:w="1059" w:type="dxa"/>
          </w:tcPr>
          <w:p w14:paraId="494AECDE" w14:textId="77777777" w:rsidR="009E309A" w:rsidRPr="00A01C91" w:rsidRDefault="009E309A" w:rsidP="007A2AAF">
            <w:pPr>
              <w:rPr>
                <w:b/>
                <w:sz w:val="26"/>
                <w:szCs w:val="26"/>
              </w:rPr>
            </w:pPr>
            <w:r w:rsidRPr="00A01C91">
              <w:rPr>
                <w:b/>
                <w:sz w:val="26"/>
                <w:szCs w:val="26"/>
              </w:rPr>
              <w:t>Loại chức năng</w:t>
            </w:r>
          </w:p>
        </w:tc>
        <w:tc>
          <w:tcPr>
            <w:tcW w:w="1351" w:type="dxa"/>
          </w:tcPr>
          <w:p w14:paraId="5A6DCA00" w14:textId="77777777" w:rsidR="009E309A" w:rsidRPr="00A01C91" w:rsidRDefault="009E309A" w:rsidP="007A2AAF">
            <w:pPr>
              <w:rPr>
                <w:b/>
                <w:sz w:val="26"/>
                <w:szCs w:val="26"/>
              </w:rPr>
            </w:pPr>
            <w:r w:rsidRPr="00A01C91">
              <w:rPr>
                <w:b/>
                <w:sz w:val="26"/>
                <w:szCs w:val="26"/>
              </w:rPr>
              <w:t xml:space="preserve">Chức năng </w:t>
            </w:r>
          </w:p>
        </w:tc>
        <w:tc>
          <w:tcPr>
            <w:tcW w:w="2126" w:type="dxa"/>
          </w:tcPr>
          <w:p w14:paraId="40EB5B89" w14:textId="77777777" w:rsidR="009E309A" w:rsidRPr="00A01C91" w:rsidRDefault="009E309A" w:rsidP="007A2AAF">
            <w:pPr>
              <w:rPr>
                <w:b/>
                <w:sz w:val="26"/>
                <w:szCs w:val="26"/>
                <w:lang w:val="vi-VN"/>
              </w:rPr>
            </w:pPr>
            <w:r w:rsidRPr="00A01C91">
              <w:rPr>
                <w:b/>
                <w:sz w:val="26"/>
                <w:szCs w:val="26"/>
              </w:rPr>
              <w:t>Quy trình</w:t>
            </w:r>
            <w:r>
              <w:rPr>
                <w:b/>
                <w:sz w:val="26"/>
                <w:szCs w:val="26"/>
                <w:lang w:val="vi-VN"/>
              </w:rPr>
              <w:t>/Mô ta</w:t>
            </w:r>
          </w:p>
        </w:tc>
        <w:tc>
          <w:tcPr>
            <w:tcW w:w="1701" w:type="dxa"/>
          </w:tcPr>
          <w:p w14:paraId="20236213" w14:textId="77777777" w:rsidR="009E309A" w:rsidRPr="00A01C91" w:rsidRDefault="009E309A" w:rsidP="007A2AAF">
            <w:pPr>
              <w:rPr>
                <w:b/>
                <w:sz w:val="26"/>
                <w:szCs w:val="26"/>
              </w:rPr>
            </w:pPr>
            <w:r w:rsidRPr="00A01C91">
              <w:rPr>
                <w:b/>
                <w:sz w:val="26"/>
                <w:szCs w:val="26"/>
              </w:rPr>
              <w:t>Ràng buộc</w:t>
            </w:r>
          </w:p>
        </w:tc>
        <w:tc>
          <w:tcPr>
            <w:tcW w:w="2835" w:type="dxa"/>
          </w:tcPr>
          <w:p w14:paraId="08763B70" w14:textId="77777777" w:rsidR="009E309A" w:rsidRPr="00A01C91" w:rsidRDefault="009E309A" w:rsidP="007A2AAF">
            <w:pPr>
              <w:rPr>
                <w:b/>
                <w:sz w:val="26"/>
                <w:szCs w:val="26"/>
              </w:rPr>
            </w:pPr>
            <w:r w:rsidRPr="00A01C91">
              <w:rPr>
                <w:b/>
                <w:sz w:val="26"/>
                <w:szCs w:val="26"/>
              </w:rPr>
              <w:t>Trường dữ liệu</w:t>
            </w:r>
          </w:p>
        </w:tc>
      </w:tr>
      <w:tr w:rsidR="009E309A" w:rsidRPr="00304AC1" w14:paraId="33B26683" w14:textId="77777777" w:rsidTr="009E309A">
        <w:trPr>
          <w:trHeight w:val="594"/>
        </w:trPr>
        <w:tc>
          <w:tcPr>
            <w:tcW w:w="1059" w:type="dxa"/>
            <w:vMerge w:val="restart"/>
            <w:vAlign w:val="center"/>
          </w:tcPr>
          <w:p w14:paraId="4797874F" w14:textId="77777777" w:rsidR="009E309A" w:rsidRPr="00A01C91" w:rsidRDefault="009E309A" w:rsidP="007A2AAF">
            <w:pPr>
              <w:jc w:val="center"/>
              <w:rPr>
                <w:sz w:val="26"/>
                <w:szCs w:val="26"/>
              </w:rPr>
            </w:pPr>
            <w:r w:rsidRPr="00A01C91">
              <w:rPr>
                <w:sz w:val="26"/>
                <w:szCs w:val="26"/>
              </w:rPr>
              <w:t>Tài khoản</w:t>
            </w:r>
          </w:p>
        </w:tc>
        <w:tc>
          <w:tcPr>
            <w:tcW w:w="1351" w:type="dxa"/>
            <w:vAlign w:val="center"/>
          </w:tcPr>
          <w:p w14:paraId="1B2ECC79" w14:textId="77777777" w:rsidR="009E309A" w:rsidRPr="00A01C91" w:rsidRDefault="009E309A" w:rsidP="007A2AAF">
            <w:pPr>
              <w:jc w:val="center"/>
              <w:rPr>
                <w:sz w:val="26"/>
                <w:szCs w:val="26"/>
              </w:rPr>
            </w:pPr>
            <w:r w:rsidRPr="00A01C91">
              <w:rPr>
                <w:sz w:val="26"/>
                <w:szCs w:val="26"/>
              </w:rPr>
              <w:t>Đăng nhập</w:t>
            </w:r>
          </w:p>
        </w:tc>
        <w:tc>
          <w:tcPr>
            <w:tcW w:w="2126" w:type="dxa"/>
          </w:tcPr>
          <w:p w14:paraId="6D671193" w14:textId="77777777" w:rsidR="009E309A" w:rsidRPr="00A01C91" w:rsidRDefault="009E309A" w:rsidP="007A2AAF">
            <w:pPr>
              <w:rPr>
                <w:sz w:val="26"/>
                <w:szCs w:val="26"/>
              </w:rPr>
            </w:pPr>
          </w:p>
        </w:tc>
        <w:tc>
          <w:tcPr>
            <w:tcW w:w="1701" w:type="dxa"/>
          </w:tcPr>
          <w:p w14:paraId="261A2984" w14:textId="77777777" w:rsidR="009E309A" w:rsidRPr="00A01C91" w:rsidRDefault="009E309A" w:rsidP="007A2AAF">
            <w:pPr>
              <w:rPr>
                <w:color w:val="4F81BD" w:themeColor="accent1"/>
                <w:sz w:val="26"/>
                <w:szCs w:val="26"/>
              </w:rPr>
            </w:pPr>
          </w:p>
        </w:tc>
        <w:tc>
          <w:tcPr>
            <w:tcW w:w="2835" w:type="dxa"/>
          </w:tcPr>
          <w:p w14:paraId="54B78332" w14:textId="77777777" w:rsidR="009E309A" w:rsidRPr="00A01C91" w:rsidRDefault="009E309A" w:rsidP="007A2AAF">
            <w:pPr>
              <w:pStyle w:val="BodyText"/>
              <w:rPr>
                <w:sz w:val="26"/>
                <w:szCs w:val="26"/>
              </w:rPr>
            </w:pPr>
            <w:r w:rsidRPr="00A01C91">
              <w:rPr>
                <w:sz w:val="26"/>
                <w:szCs w:val="26"/>
              </w:rPr>
              <w:t>- Mặc định:</w:t>
            </w:r>
          </w:p>
          <w:p w14:paraId="1F30F1A1" w14:textId="77777777" w:rsidR="009E309A" w:rsidRPr="00A01C91" w:rsidRDefault="009E309A" w:rsidP="00A01C91">
            <w:pPr>
              <w:pStyle w:val="Header"/>
              <w:tabs>
                <w:tab w:val="clear" w:pos="4680"/>
                <w:tab w:val="clear" w:pos="9360"/>
              </w:tabs>
              <w:rPr>
                <w:sz w:val="26"/>
                <w:szCs w:val="26"/>
              </w:rPr>
            </w:pPr>
            <w:r w:rsidRPr="00A01C91">
              <w:rPr>
                <w:sz w:val="26"/>
                <w:szCs w:val="26"/>
              </w:rPr>
              <w:t xml:space="preserve">* Username Admin </w:t>
            </w:r>
            <w:r w:rsidRPr="00A01C91">
              <w:rPr>
                <w:sz w:val="26"/>
                <w:szCs w:val="26"/>
              </w:rPr>
              <w:br/>
              <w:t>* Password:  Admin</w:t>
            </w:r>
          </w:p>
        </w:tc>
      </w:tr>
      <w:tr w:rsidR="009E309A" w14:paraId="6F59BBCB" w14:textId="77777777" w:rsidTr="009E309A">
        <w:trPr>
          <w:trHeight w:val="345"/>
        </w:trPr>
        <w:tc>
          <w:tcPr>
            <w:tcW w:w="1059" w:type="dxa"/>
            <w:vMerge/>
          </w:tcPr>
          <w:p w14:paraId="5E136BD5" w14:textId="77777777" w:rsidR="009E309A" w:rsidRPr="00A01C91" w:rsidRDefault="009E309A" w:rsidP="007A2AAF">
            <w:pPr>
              <w:rPr>
                <w:sz w:val="26"/>
                <w:szCs w:val="26"/>
              </w:rPr>
            </w:pPr>
          </w:p>
        </w:tc>
        <w:tc>
          <w:tcPr>
            <w:tcW w:w="1351" w:type="dxa"/>
            <w:vMerge w:val="restart"/>
            <w:vAlign w:val="center"/>
          </w:tcPr>
          <w:p w14:paraId="2A1CA5B8" w14:textId="77777777" w:rsidR="009E309A" w:rsidRPr="00A01C91" w:rsidRDefault="009E309A" w:rsidP="007A2AAF">
            <w:pPr>
              <w:jc w:val="center"/>
              <w:rPr>
                <w:sz w:val="26"/>
                <w:szCs w:val="26"/>
              </w:rPr>
            </w:pPr>
            <w:r w:rsidRPr="00A01C91">
              <w:rPr>
                <w:sz w:val="26"/>
                <w:szCs w:val="26"/>
              </w:rPr>
              <w:t>Đăng ký tài khoản cho nhân viên</w:t>
            </w:r>
          </w:p>
        </w:tc>
        <w:tc>
          <w:tcPr>
            <w:tcW w:w="2126" w:type="dxa"/>
          </w:tcPr>
          <w:p w14:paraId="280E476E" w14:textId="77777777" w:rsidR="009E309A" w:rsidRPr="00A01C91" w:rsidRDefault="009E309A" w:rsidP="007A2AAF">
            <w:pPr>
              <w:rPr>
                <w:sz w:val="26"/>
                <w:szCs w:val="26"/>
              </w:rPr>
            </w:pPr>
            <w:r w:rsidRPr="00A01C91">
              <w:rPr>
                <w:sz w:val="26"/>
                <w:szCs w:val="26"/>
              </w:rPr>
              <w:t>+ Nhập thông tin</w:t>
            </w:r>
            <w:r w:rsidRPr="00A01C91">
              <w:rPr>
                <w:sz w:val="26"/>
                <w:szCs w:val="26"/>
              </w:rPr>
              <w:br/>
            </w:r>
          </w:p>
        </w:tc>
        <w:tc>
          <w:tcPr>
            <w:tcW w:w="1701" w:type="dxa"/>
          </w:tcPr>
          <w:p w14:paraId="46D71AA8" w14:textId="77777777" w:rsidR="009E309A" w:rsidRPr="00A01C91" w:rsidRDefault="009E309A" w:rsidP="007A2AAF">
            <w:pPr>
              <w:rPr>
                <w:sz w:val="26"/>
                <w:szCs w:val="26"/>
              </w:rPr>
            </w:pPr>
          </w:p>
        </w:tc>
        <w:tc>
          <w:tcPr>
            <w:tcW w:w="2835" w:type="dxa"/>
          </w:tcPr>
          <w:p w14:paraId="452674C0" w14:textId="77777777" w:rsidR="009E309A" w:rsidRPr="00A01C91" w:rsidRDefault="009E309A" w:rsidP="00A01C91">
            <w:pPr>
              <w:rPr>
                <w:sz w:val="26"/>
                <w:szCs w:val="26"/>
                <w:lang w:val="vi-VN"/>
              </w:rPr>
            </w:pPr>
            <w:r w:rsidRPr="00A01C91">
              <w:rPr>
                <w:sz w:val="26"/>
                <w:szCs w:val="26"/>
              </w:rPr>
              <w:t xml:space="preserve">- Cần nhập: </w:t>
            </w:r>
            <w:r w:rsidRPr="00A01C91">
              <w:rPr>
                <w:sz w:val="26"/>
                <w:szCs w:val="26"/>
              </w:rPr>
              <w:br/>
              <w:t xml:space="preserve">* </w:t>
            </w:r>
            <w:r>
              <w:rPr>
                <w:sz w:val="26"/>
                <w:szCs w:val="26"/>
                <w:lang w:val="vi-VN"/>
              </w:rPr>
              <w:t>Họ tên</w:t>
            </w:r>
            <w:r w:rsidRPr="00A01C91">
              <w:rPr>
                <w:sz w:val="26"/>
                <w:szCs w:val="26"/>
              </w:rPr>
              <w:br/>
              <w:t xml:space="preserve">* </w:t>
            </w:r>
            <w:r>
              <w:rPr>
                <w:sz w:val="26"/>
                <w:szCs w:val="26"/>
                <w:lang w:val="vi-VN"/>
              </w:rPr>
              <w:t>Địa chỉ Email</w:t>
            </w:r>
          </w:p>
        </w:tc>
      </w:tr>
      <w:tr w:rsidR="009E309A" w:rsidRPr="002D2CDF" w14:paraId="78C870AA" w14:textId="77777777" w:rsidTr="009E309A">
        <w:trPr>
          <w:trHeight w:val="59"/>
        </w:trPr>
        <w:tc>
          <w:tcPr>
            <w:tcW w:w="1059" w:type="dxa"/>
            <w:vMerge/>
          </w:tcPr>
          <w:p w14:paraId="608656FA" w14:textId="77777777" w:rsidR="009E309A" w:rsidRPr="00A01C91" w:rsidRDefault="009E309A" w:rsidP="007A2AAF">
            <w:pPr>
              <w:rPr>
                <w:sz w:val="26"/>
                <w:szCs w:val="26"/>
              </w:rPr>
            </w:pPr>
          </w:p>
        </w:tc>
        <w:tc>
          <w:tcPr>
            <w:tcW w:w="1351" w:type="dxa"/>
            <w:vMerge/>
          </w:tcPr>
          <w:p w14:paraId="1CC394F5" w14:textId="77777777" w:rsidR="009E309A" w:rsidRPr="00A01C91" w:rsidRDefault="009E309A" w:rsidP="007A2AAF">
            <w:pPr>
              <w:rPr>
                <w:sz w:val="26"/>
                <w:szCs w:val="26"/>
              </w:rPr>
            </w:pPr>
          </w:p>
        </w:tc>
        <w:tc>
          <w:tcPr>
            <w:tcW w:w="2126" w:type="dxa"/>
          </w:tcPr>
          <w:p w14:paraId="16363035" w14:textId="77777777" w:rsidR="009E309A" w:rsidRPr="00A01C91" w:rsidRDefault="009E309A" w:rsidP="007A2AAF">
            <w:pPr>
              <w:rPr>
                <w:sz w:val="26"/>
                <w:szCs w:val="26"/>
              </w:rPr>
            </w:pPr>
            <w:r w:rsidRPr="00A01C91">
              <w:rPr>
                <w:sz w:val="26"/>
                <w:szCs w:val="26"/>
              </w:rPr>
              <w:t xml:space="preserve">+ </w:t>
            </w:r>
            <w:r>
              <w:rPr>
                <w:sz w:val="26"/>
                <w:szCs w:val="26"/>
                <w:lang w:val="vi-VN"/>
              </w:rPr>
              <w:t xml:space="preserve">Đăng ký thành công. </w:t>
            </w:r>
            <w:r w:rsidRPr="00A01C91">
              <w:rPr>
                <w:sz w:val="26"/>
                <w:szCs w:val="26"/>
              </w:rPr>
              <w:t>Email được gửi tới nhân viên</w:t>
            </w:r>
          </w:p>
        </w:tc>
        <w:tc>
          <w:tcPr>
            <w:tcW w:w="1701" w:type="dxa"/>
          </w:tcPr>
          <w:p w14:paraId="37E41362" w14:textId="77777777" w:rsidR="009E309A" w:rsidRPr="00A01C91" w:rsidRDefault="009E309A" w:rsidP="007A2AAF">
            <w:pPr>
              <w:rPr>
                <w:sz w:val="26"/>
                <w:szCs w:val="26"/>
              </w:rPr>
            </w:pPr>
            <w:r w:rsidRPr="00A01C91">
              <w:rPr>
                <w:sz w:val="26"/>
                <w:szCs w:val="26"/>
              </w:rPr>
              <w:t>- Link chỉ có hiệu lực trong 1 phút</w:t>
            </w:r>
            <w:r w:rsidRPr="00A01C91">
              <w:rPr>
                <w:sz w:val="26"/>
                <w:szCs w:val="26"/>
              </w:rPr>
              <w:br/>
            </w:r>
            <w:r w:rsidRPr="00A01C91">
              <w:rPr>
                <w:sz w:val="26"/>
                <w:szCs w:val="26"/>
              </w:rPr>
              <w:br/>
            </w:r>
          </w:p>
        </w:tc>
        <w:tc>
          <w:tcPr>
            <w:tcW w:w="2835" w:type="dxa"/>
          </w:tcPr>
          <w:p w14:paraId="43C85DEF" w14:textId="77777777" w:rsidR="009E309A" w:rsidRPr="00A01C91" w:rsidRDefault="009E309A" w:rsidP="007A2AAF">
            <w:pPr>
              <w:rPr>
                <w:sz w:val="26"/>
                <w:szCs w:val="26"/>
              </w:rPr>
            </w:pPr>
          </w:p>
        </w:tc>
      </w:tr>
      <w:tr w:rsidR="009E309A" w:rsidRPr="003655AD" w14:paraId="36B61C68" w14:textId="77777777" w:rsidTr="009E309A">
        <w:trPr>
          <w:trHeight w:val="59"/>
        </w:trPr>
        <w:tc>
          <w:tcPr>
            <w:tcW w:w="1059" w:type="dxa"/>
            <w:vMerge/>
          </w:tcPr>
          <w:p w14:paraId="3C97179A" w14:textId="77777777" w:rsidR="009E309A" w:rsidRPr="00A01C91" w:rsidRDefault="009E309A" w:rsidP="007A2AAF">
            <w:pPr>
              <w:rPr>
                <w:sz w:val="26"/>
                <w:szCs w:val="26"/>
              </w:rPr>
            </w:pPr>
          </w:p>
        </w:tc>
        <w:tc>
          <w:tcPr>
            <w:tcW w:w="1351" w:type="dxa"/>
          </w:tcPr>
          <w:p w14:paraId="0B7153E1" w14:textId="77777777" w:rsidR="009E309A" w:rsidRPr="00A01C91" w:rsidRDefault="009E309A" w:rsidP="00A01C91">
            <w:pPr>
              <w:rPr>
                <w:sz w:val="26"/>
                <w:szCs w:val="26"/>
                <w:lang w:val="vi-VN"/>
              </w:rPr>
            </w:pPr>
            <w:r w:rsidRPr="00A01C91">
              <w:rPr>
                <w:sz w:val="26"/>
                <w:szCs w:val="26"/>
              </w:rPr>
              <w:t xml:space="preserve">Xem thông tin hồ sơ </w:t>
            </w:r>
            <w:r>
              <w:rPr>
                <w:sz w:val="26"/>
                <w:szCs w:val="26"/>
                <w:lang w:val="vi-VN"/>
              </w:rPr>
              <w:t>của tài khoản</w:t>
            </w:r>
          </w:p>
        </w:tc>
        <w:tc>
          <w:tcPr>
            <w:tcW w:w="2126" w:type="dxa"/>
          </w:tcPr>
          <w:p w14:paraId="15AB858E" w14:textId="77777777" w:rsidR="009E309A" w:rsidRPr="00A01C91" w:rsidRDefault="009E309A" w:rsidP="007A2AAF">
            <w:pPr>
              <w:rPr>
                <w:sz w:val="26"/>
                <w:szCs w:val="26"/>
              </w:rPr>
            </w:pPr>
          </w:p>
        </w:tc>
        <w:tc>
          <w:tcPr>
            <w:tcW w:w="1701" w:type="dxa"/>
          </w:tcPr>
          <w:p w14:paraId="702F4F81" w14:textId="77777777" w:rsidR="009E309A" w:rsidRPr="00A01C91" w:rsidRDefault="009E309A" w:rsidP="007A2AAF">
            <w:pPr>
              <w:rPr>
                <w:sz w:val="26"/>
                <w:szCs w:val="26"/>
              </w:rPr>
            </w:pPr>
          </w:p>
        </w:tc>
        <w:tc>
          <w:tcPr>
            <w:tcW w:w="2835" w:type="dxa"/>
          </w:tcPr>
          <w:p w14:paraId="620A0D89" w14:textId="77777777" w:rsidR="009E309A" w:rsidRPr="003C638A" w:rsidRDefault="009E309A" w:rsidP="003C638A">
            <w:pPr>
              <w:rPr>
                <w:sz w:val="26"/>
                <w:szCs w:val="26"/>
                <w:lang w:val="vi-VN"/>
              </w:rPr>
            </w:pPr>
            <w:r w:rsidRPr="00A01C91">
              <w:rPr>
                <w:sz w:val="26"/>
                <w:szCs w:val="26"/>
              </w:rPr>
              <w:t xml:space="preserve">- </w:t>
            </w:r>
            <w:r>
              <w:rPr>
                <w:sz w:val="26"/>
                <w:szCs w:val="26"/>
                <w:lang w:val="vi-VN"/>
              </w:rPr>
              <w:t>Hình ảnh hồ sơ cá nhân.</w:t>
            </w:r>
            <w:r>
              <w:rPr>
                <w:sz w:val="26"/>
                <w:szCs w:val="26"/>
              </w:rPr>
              <w:br/>
              <w:t>-</w:t>
            </w:r>
            <w:r>
              <w:rPr>
                <w:sz w:val="26"/>
                <w:szCs w:val="26"/>
                <w:lang w:val="vi-VN"/>
              </w:rPr>
              <w:t xml:space="preserve"> Họ tên tài khoản</w:t>
            </w:r>
          </w:p>
        </w:tc>
      </w:tr>
      <w:tr w:rsidR="009E309A" w14:paraId="26386557" w14:textId="77777777" w:rsidTr="009E309A">
        <w:trPr>
          <w:trHeight w:val="59"/>
        </w:trPr>
        <w:tc>
          <w:tcPr>
            <w:tcW w:w="1059" w:type="dxa"/>
            <w:vMerge/>
          </w:tcPr>
          <w:p w14:paraId="036CA13E" w14:textId="77777777" w:rsidR="009E309A" w:rsidRPr="00A01C91" w:rsidRDefault="009E309A" w:rsidP="007A2AAF">
            <w:pPr>
              <w:rPr>
                <w:sz w:val="26"/>
                <w:szCs w:val="26"/>
              </w:rPr>
            </w:pPr>
          </w:p>
        </w:tc>
        <w:tc>
          <w:tcPr>
            <w:tcW w:w="1351" w:type="dxa"/>
          </w:tcPr>
          <w:p w14:paraId="79728ABB" w14:textId="77777777" w:rsidR="009E309A" w:rsidRPr="00A01C91" w:rsidRDefault="009E309A" w:rsidP="007A2AAF">
            <w:pPr>
              <w:rPr>
                <w:sz w:val="26"/>
                <w:szCs w:val="26"/>
              </w:rPr>
            </w:pPr>
            <w:r w:rsidRPr="00A01C91">
              <w:rPr>
                <w:sz w:val="26"/>
                <w:szCs w:val="26"/>
              </w:rPr>
              <w:t>Cập nhật thông tin hồ sơ</w:t>
            </w:r>
          </w:p>
        </w:tc>
        <w:tc>
          <w:tcPr>
            <w:tcW w:w="2126" w:type="dxa"/>
          </w:tcPr>
          <w:p w14:paraId="3A412584" w14:textId="77777777" w:rsidR="009E309A" w:rsidRPr="00A01C91" w:rsidRDefault="009E309A" w:rsidP="007A2AAF">
            <w:pPr>
              <w:rPr>
                <w:sz w:val="26"/>
                <w:szCs w:val="26"/>
              </w:rPr>
            </w:pPr>
          </w:p>
        </w:tc>
        <w:tc>
          <w:tcPr>
            <w:tcW w:w="1701" w:type="dxa"/>
          </w:tcPr>
          <w:p w14:paraId="7048FCE9" w14:textId="77777777" w:rsidR="009E309A" w:rsidRPr="00A01C91" w:rsidRDefault="009E309A" w:rsidP="007A2AAF">
            <w:pPr>
              <w:rPr>
                <w:sz w:val="26"/>
                <w:szCs w:val="26"/>
              </w:rPr>
            </w:pPr>
          </w:p>
        </w:tc>
        <w:tc>
          <w:tcPr>
            <w:tcW w:w="2835" w:type="dxa"/>
          </w:tcPr>
          <w:p w14:paraId="3B1B6D2F" w14:textId="77777777" w:rsidR="009E309A" w:rsidRPr="00A01C91" w:rsidRDefault="009E309A" w:rsidP="007A2AAF">
            <w:pPr>
              <w:rPr>
                <w:sz w:val="26"/>
                <w:szCs w:val="26"/>
              </w:rPr>
            </w:pPr>
            <w:r w:rsidRPr="00A01C91">
              <w:rPr>
                <w:sz w:val="26"/>
                <w:szCs w:val="26"/>
              </w:rPr>
              <w:t xml:space="preserve">- </w:t>
            </w:r>
            <w:r>
              <w:rPr>
                <w:sz w:val="26"/>
                <w:szCs w:val="26"/>
                <w:lang w:val="vi-VN"/>
              </w:rPr>
              <w:t>Hình ảnh hồ sơ cá nhân.</w:t>
            </w:r>
            <w:r>
              <w:rPr>
                <w:sz w:val="26"/>
                <w:szCs w:val="26"/>
              </w:rPr>
              <w:br/>
              <w:t>-</w:t>
            </w:r>
            <w:r>
              <w:rPr>
                <w:sz w:val="26"/>
                <w:szCs w:val="26"/>
                <w:lang w:val="vi-VN"/>
              </w:rPr>
              <w:t xml:space="preserve"> Họ tên tài khoản</w:t>
            </w:r>
          </w:p>
        </w:tc>
      </w:tr>
      <w:tr w:rsidR="009E309A" w14:paraId="7DA1416F" w14:textId="77777777" w:rsidTr="009E309A">
        <w:trPr>
          <w:trHeight w:val="59"/>
        </w:trPr>
        <w:tc>
          <w:tcPr>
            <w:tcW w:w="1059" w:type="dxa"/>
            <w:vMerge w:val="restart"/>
            <w:vAlign w:val="center"/>
          </w:tcPr>
          <w:p w14:paraId="5C947619" w14:textId="77777777" w:rsidR="009E309A" w:rsidRPr="00A01C91" w:rsidRDefault="009E309A" w:rsidP="007A2AAF">
            <w:pPr>
              <w:jc w:val="center"/>
              <w:rPr>
                <w:sz w:val="26"/>
                <w:szCs w:val="26"/>
              </w:rPr>
            </w:pPr>
            <w:r w:rsidRPr="00A01C91">
              <w:rPr>
                <w:sz w:val="26"/>
                <w:szCs w:val="26"/>
              </w:rPr>
              <w:t>Nhân viên</w:t>
            </w:r>
          </w:p>
        </w:tc>
        <w:tc>
          <w:tcPr>
            <w:tcW w:w="1351" w:type="dxa"/>
          </w:tcPr>
          <w:p w14:paraId="46837F76" w14:textId="77777777" w:rsidR="009E309A" w:rsidRPr="00A01C91" w:rsidRDefault="009E309A" w:rsidP="007A2AAF">
            <w:pPr>
              <w:rPr>
                <w:sz w:val="26"/>
                <w:szCs w:val="26"/>
              </w:rPr>
            </w:pPr>
            <w:r w:rsidRPr="00A01C91">
              <w:rPr>
                <w:sz w:val="26"/>
                <w:szCs w:val="26"/>
              </w:rPr>
              <w:t>Xem danh sách tất cả nhân viên</w:t>
            </w:r>
          </w:p>
        </w:tc>
        <w:tc>
          <w:tcPr>
            <w:tcW w:w="2126" w:type="dxa"/>
          </w:tcPr>
          <w:p w14:paraId="3DBDBEAA" w14:textId="77777777" w:rsidR="009E309A" w:rsidRPr="00A01C91" w:rsidRDefault="009E309A" w:rsidP="007A2AAF">
            <w:pPr>
              <w:rPr>
                <w:sz w:val="26"/>
                <w:szCs w:val="26"/>
              </w:rPr>
            </w:pPr>
          </w:p>
        </w:tc>
        <w:tc>
          <w:tcPr>
            <w:tcW w:w="1701" w:type="dxa"/>
          </w:tcPr>
          <w:p w14:paraId="33484FB5" w14:textId="77777777" w:rsidR="009E309A" w:rsidRPr="00A01C91" w:rsidRDefault="009E309A" w:rsidP="007A2AAF">
            <w:pPr>
              <w:rPr>
                <w:sz w:val="26"/>
                <w:szCs w:val="26"/>
              </w:rPr>
            </w:pPr>
          </w:p>
        </w:tc>
        <w:tc>
          <w:tcPr>
            <w:tcW w:w="2835" w:type="dxa"/>
            <w:vMerge w:val="restart"/>
          </w:tcPr>
          <w:p w14:paraId="7826A552" w14:textId="77777777" w:rsidR="009E309A" w:rsidRPr="00A01C91" w:rsidRDefault="009E309A" w:rsidP="007A2AAF">
            <w:pPr>
              <w:rPr>
                <w:sz w:val="26"/>
                <w:szCs w:val="26"/>
              </w:rPr>
            </w:pPr>
            <w:r w:rsidRPr="00A01C91">
              <w:rPr>
                <w:sz w:val="26"/>
                <w:szCs w:val="26"/>
              </w:rPr>
              <w:t>Avatar, fullname, inactivate status nếu có, locked status nếu có</w:t>
            </w:r>
          </w:p>
        </w:tc>
      </w:tr>
      <w:tr w:rsidR="009E309A" w14:paraId="2675D29C" w14:textId="77777777" w:rsidTr="009E309A">
        <w:trPr>
          <w:trHeight w:val="59"/>
        </w:trPr>
        <w:tc>
          <w:tcPr>
            <w:tcW w:w="1059" w:type="dxa"/>
            <w:vMerge/>
          </w:tcPr>
          <w:p w14:paraId="2E5828E6" w14:textId="77777777" w:rsidR="009E309A" w:rsidRPr="00A01C91" w:rsidRDefault="009E309A" w:rsidP="007A2AAF">
            <w:pPr>
              <w:rPr>
                <w:sz w:val="26"/>
                <w:szCs w:val="26"/>
              </w:rPr>
            </w:pPr>
          </w:p>
        </w:tc>
        <w:tc>
          <w:tcPr>
            <w:tcW w:w="1351" w:type="dxa"/>
          </w:tcPr>
          <w:p w14:paraId="0725D6DA" w14:textId="77777777" w:rsidR="009E309A" w:rsidRPr="00A01C91" w:rsidRDefault="009E309A" w:rsidP="007A2AAF">
            <w:pPr>
              <w:rPr>
                <w:sz w:val="26"/>
                <w:szCs w:val="26"/>
              </w:rPr>
            </w:pPr>
            <w:r w:rsidRPr="00A01C91">
              <w:rPr>
                <w:sz w:val="26"/>
                <w:szCs w:val="26"/>
              </w:rPr>
              <w:t>Xem thông tin chi tiết nhân viên</w:t>
            </w:r>
          </w:p>
        </w:tc>
        <w:tc>
          <w:tcPr>
            <w:tcW w:w="2126" w:type="dxa"/>
          </w:tcPr>
          <w:p w14:paraId="51B00DC2" w14:textId="77777777" w:rsidR="009E309A" w:rsidRPr="00A01C91" w:rsidRDefault="009E309A" w:rsidP="007A2AAF">
            <w:pPr>
              <w:rPr>
                <w:sz w:val="26"/>
                <w:szCs w:val="26"/>
              </w:rPr>
            </w:pPr>
          </w:p>
        </w:tc>
        <w:tc>
          <w:tcPr>
            <w:tcW w:w="1701" w:type="dxa"/>
          </w:tcPr>
          <w:p w14:paraId="6A0CBDE4" w14:textId="77777777" w:rsidR="009E309A" w:rsidRPr="00A01C91" w:rsidRDefault="009E309A" w:rsidP="007A2AAF">
            <w:pPr>
              <w:rPr>
                <w:sz w:val="26"/>
                <w:szCs w:val="26"/>
              </w:rPr>
            </w:pPr>
          </w:p>
        </w:tc>
        <w:tc>
          <w:tcPr>
            <w:tcW w:w="2835" w:type="dxa"/>
            <w:vMerge/>
          </w:tcPr>
          <w:p w14:paraId="05DDBBAF" w14:textId="77777777" w:rsidR="009E309A" w:rsidRPr="00A01C91" w:rsidRDefault="009E309A" w:rsidP="007A2AAF">
            <w:pPr>
              <w:rPr>
                <w:sz w:val="26"/>
                <w:szCs w:val="26"/>
              </w:rPr>
            </w:pPr>
          </w:p>
        </w:tc>
      </w:tr>
      <w:tr w:rsidR="009E309A" w:rsidRPr="00C15DFE" w14:paraId="0A4C212A" w14:textId="77777777" w:rsidTr="009E309A">
        <w:trPr>
          <w:trHeight w:val="59"/>
        </w:trPr>
        <w:tc>
          <w:tcPr>
            <w:tcW w:w="1059" w:type="dxa"/>
            <w:vMerge/>
          </w:tcPr>
          <w:p w14:paraId="111D80B1" w14:textId="77777777" w:rsidR="009E309A" w:rsidRPr="00A01C91" w:rsidRDefault="009E309A" w:rsidP="007A2AAF">
            <w:pPr>
              <w:rPr>
                <w:sz w:val="26"/>
                <w:szCs w:val="26"/>
              </w:rPr>
            </w:pPr>
          </w:p>
        </w:tc>
        <w:tc>
          <w:tcPr>
            <w:tcW w:w="1351" w:type="dxa"/>
            <w:vMerge w:val="restart"/>
          </w:tcPr>
          <w:p w14:paraId="33DECDDC" w14:textId="77777777" w:rsidR="009E309A" w:rsidRPr="00A01C91" w:rsidRDefault="009E309A" w:rsidP="00267F4D">
            <w:pPr>
              <w:rPr>
                <w:sz w:val="26"/>
                <w:szCs w:val="26"/>
              </w:rPr>
            </w:pPr>
            <w:r w:rsidRPr="00A01C91">
              <w:rPr>
                <w:sz w:val="26"/>
                <w:szCs w:val="26"/>
              </w:rPr>
              <w:t>Thể hiện các hà</w:t>
            </w:r>
            <w:r>
              <w:rPr>
                <w:sz w:val="26"/>
                <w:szCs w:val="26"/>
              </w:rPr>
              <w:t>nh động đối với từng nhân viên</w:t>
            </w:r>
            <w:r>
              <w:rPr>
                <w:sz w:val="26"/>
                <w:szCs w:val="26"/>
              </w:rPr>
              <w:br/>
            </w:r>
          </w:p>
        </w:tc>
        <w:tc>
          <w:tcPr>
            <w:tcW w:w="2126" w:type="dxa"/>
          </w:tcPr>
          <w:p w14:paraId="058C364F" w14:textId="77777777" w:rsidR="009E309A" w:rsidRPr="000A6C30" w:rsidRDefault="009E309A" w:rsidP="007A2AAF">
            <w:pPr>
              <w:rPr>
                <w:sz w:val="26"/>
                <w:szCs w:val="26"/>
                <w:lang w:val="vi-VN"/>
              </w:rPr>
            </w:pPr>
            <w:r>
              <w:rPr>
                <w:sz w:val="26"/>
                <w:szCs w:val="26"/>
              </w:rPr>
              <w:t xml:space="preserve">- </w:t>
            </w:r>
            <w:r>
              <w:rPr>
                <w:sz w:val="26"/>
                <w:szCs w:val="26"/>
                <w:lang w:val="vi-VN"/>
              </w:rPr>
              <w:t>Cho phép gửi lại đường link đăng nhập về gmail người dùng.</w:t>
            </w:r>
          </w:p>
          <w:p w14:paraId="6F0C2FD1" w14:textId="77777777" w:rsidR="009E309A" w:rsidRPr="007F655B" w:rsidRDefault="009E309A" w:rsidP="007A2AAF">
            <w:pPr>
              <w:rPr>
                <w:sz w:val="26"/>
                <w:szCs w:val="26"/>
                <w:lang w:val="vi-VN"/>
              </w:rPr>
            </w:pPr>
            <w:r w:rsidRPr="007F655B">
              <w:rPr>
                <w:sz w:val="26"/>
                <w:szCs w:val="26"/>
                <w:lang w:val="vi-VN"/>
              </w:rPr>
              <w:t xml:space="preserve">- </w:t>
            </w:r>
            <w:r>
              <w:rPr>
                <w:sz w:val="26"/>
                <w:szCs w:val="26"/>
                <w:lang w:val="vi-VN"/>
              </w:rPr>
              <w:t>Khóa, mở khóa tài khoản</w:t>
            </w:r>
            <w:r w:rsidRPr="007F655B">
              <w:rPr>
                <w:sz w:val="26"/>
                <w:szCs w:val="26"/>
                <w:lang w:val="vi-VN"/>
              </w:rPr>
              <w:t xml:space="preserve"> </w:t>
            </w:r>
          </w:p>
        </w:tc>
        <w:tc>
          <w:tcPr>
            <w:tcW w:w="1701" w:type="dxa"/>
          </w:tcPr>
          <w:p w14:paraId="41934AD4" w14:textId="77777777" w:rsidR="009E309A" w:rsidRPr="007F655B" w:rsidRDefault="009E309A" w:rsidP="007A2AAF">
            <w:pPr>
              <w:rPr>
                <w:sz w:val="26"/>
                <w:szCs w:val="26"/>
                <w:lang w:val="vi-VN"/>
              </w:rPr>
            </w:pPr>
          </w:p>
        </w:tc>
        <w:tc>
          <w:tcPr>
            <w:tcW w:w="2835" w:type="dxa"/>
          </w:tcPr>
          <w:p w14:paraId="4AAA820E" w14:textId="77777777" w:rsidR="009E309A" w:rsidRPr="007F655B" w:rsidRDefault="009E309A" w:rsidP="007A2AAF">
            <w:pPr>
              <w:rPr>
                <w:sz w:val="26"/>
                <w:szCs w:val="26"/>
                <w:lang w:val="vi-VN"/>
              </w:rPr>
            </w:pPr>
          </w:p>
        </w:tc>
      </w:tr>
      <w:tr w:rsidR="009E309A" w:rsidRPr="00C15DFE" w14:paraId="16EFF2EC" w14:textId="77777777" w:rsidTr="009E309A">
        <w:trPr>
          <w:trHeight w:val="59"/>
        </w:trPr>
        <w:tc>
          <w:tcPr>
            <w:tcW w:w="1059" w:type="dxa"/>
            <w:vMerge/>
          </w:tcPr>
          <w:p w14:paraId="25A10613" w14:textId="77777777" w:rsidR="009E309A" w:rsidRPr="007F655B" w:rsidRDefault="009E309A" w:rsidP="007A2AAF">
            <w:pPr>
              <w:rPr>
                <w:sz w:val="26"/>
                <w:szCs w:val="26"/>
                <w:lang w:val="vi-VN"/>
              </w:rPr>
            </w:pPr>
          </w:p>
        </w:tc>
        <w:tc>
          <w:tcPr>
            <w:tcW w:w="1351" w:type="dxa"/>
            <w:vMerge/>
          </w:tcPr>
          <w:p w14:paraId="2D72DB20" w14:textId="77777777" w:rsidR="009E309A" w:rsidRPr="007F655B" w:rsidRDefault="009E309A" w:rsidP="007A2AAF">
            <w:pPr>
              <w:jc w:val="center"/>
              <w:rPr>
                <w:sz w:val="26"/>
                <w:szCs w:val="26"/>
                <w:lang w:val="vi-VN"/>
              </w:rPr>
            </w:pPr>
          </w:p>
        </w:tc>
        <w:tc>
          <w:tcPr>
            <w:tcW w:w="2126" w:type="dxa"/>
          </w:tcPr>
          <w:p w14:paraId="2A4D1465" w14:textId="77777777" w:rsidR="009E309A" w:rsidRPr="007F655B" w:rsidRDefault="009E309A" w:rsidP="00943869">
            <w:pPr>
              <w:pStyle w:val="BodyText3"/>
              <w:rPr>
                <w:lang w:val="vi-VN"/>
              </w:rPr>
            </w:pPr>
            <w:r w:rsidRPr="007F655B">
              <w:rPr>
                <w:lang w:val="vi-VN"/>
              </w:rPr>
              <w:t>- Xem thông tin bán hàng/ doanh số bán hàng của nhân viên</w:t>
            </w:r>
          </w:p>
          <w:p w14:paraId="6A144240" w14:textId="77777777" w:rsidR="009E309A" w:rsidRPr="007F655B" w:rsidRDefault="009E309A" w:rsidP="007A2AAF">
            <w:pPr>
              <w:rPr>
                <w:sz w:val="26"/>
                <w:szCs w:val="26"/>
                <w:lang w:val="vi-VN"/>
              </w:rPr>
            </w:pPr>
          </w:p>
        </w:tc>
        <w:tc>
          <w:tcPr>
            <w:tcW w:w="1701" w:type="dxa"/>
          </w:tcPr>
          <w:p w14:paraId="263E901B" w14:textId="77777777" w:rsidR="009E309A" w:rsidRPr="007F655B" w:rsidRDefault="009E309A" w:rsidP="007A2AAF">
            <w:pPr>
              <w:rPr>
                <w:sz w:val="26"/>
                <w:szCs w:val="26"/>
                <w:lang w:val="vi-VN"/>
              </w:rPr>
            </w:pPr>
          </w:p>
        </w:tc>
        <w:tc>
          <w:tcPr>
            <w:tcW w:w="2835" w:type="dxa"/>
          </w:tcPr>
          <w:p w14:paraId="492B2324" w14:textId="77777777" w:rsidR="009E309A" w:rsidRPr="007F655B" w:rsidRDefault="009E309A" w:rsidP="007A2AAF">
            <w:pPr>
              <w:rPr>
                <w:sz w:val="26"/>
                <w:szCs w:val="26"/>
                <w:lang w:val="vi-VN"/>
              </w:rPr>
            </w:pPr>
          </w:p>
        </w:tc>
      </w:tr>
      <w:tr w:rsidR="009E309A" w:rsidRPr="00874F5F" w14:paraId="2CECD5E3" w14:textId="77777777" w:rsidTr="009E309A">
        <w:trPr>
          <w:trHeight w:val="59"/>
        </w:trPr>
        <w:tc>
          <w:tcPr>
            <w:tcW w:w="1059" w:type="dxa"/>
            <w:vMerge w:val="restart"/>
            <w:vAlign w:val="center"/>
          </w:tcPr>
          <w:p w14:paraId="0E470F38" w14:textId="77777777" w:rsidR="009E309A" w:rsidRPr="00A01C91" w:rsidRDefault="009E309A" w:rsidP="007A2AAF">
            <w:pPr>
              <w:jc w:val="center"/>
              <w:rPr>
                <w:sz w:val="26"/>
                <w:szCs w:val="26"/>
              </w:rPr>
            </w:pPr>
            <w:r w:rsidRPr="00A01C91">
              <w:rPr>
                <w:sz w:val="26"/>
                <w:szCs w:val="26"/>
              </w:rPr>
              <w:t>Quản lý danh mục hàng hóa (Product Catalog Management)</w:t>
            </w:r>
          </w:p>
        </w:tc>
        <w:tc>
          <w:tcPr>
            <w:tcW w:w="1351" w:type="dxa"/>
          </w:tcPr>
          <w:p w14:paraId="571F95C2" w14:textId="77777777" w:rsidR="009E309A" w:rsidRPr="00A01C91" w:rsidRDefault="009E309A" w:rsidP="007A2AAF">
            <w:pPr>
              <w:rPr>
                <w:sz w:val="26"/>
                <w:szCs w:val="26"/>
              </w:rPr>
            </w:pPr>
            <w:r w:rsidRPr="00A01C91">
              <w:rPr>
                <w:sz w:val="26"/>
                <w:szCs w:val="26"/>
              </w:rPr>
              <w:t>Xem danh sách sản phẩm (viewing product listings)</w:t>
            </w:r>
          </w:p>
        </w:tc>
        <w:tc>
          <w:tcPr>
            <w:tcW w:w="2126" w:type="dxa"/>
          </w:tcPr>
          <w:p w14:paraId="71C11914" w14:textId="77777777" w:rsidR="009E309A" w:rsidRPr="00A01C91" w:rsidRDefault="009E309A" w:rsidP="007A2AAF">
            <w:pPr>
              <w:rPr>
                <w:sz w:val="26"/>
                <w:szCs w:val="26"/>
              </w:rPr>
            </w:pPr>
          </w:p>
        </w:tc>
        <w:tc>
          <w:tcPr>
            <w:tcW w:w="1701" w:type="dxa"/>
          </w:tcPr>
          <w:p w14:paraId="17EBF9CC" w14:textId="77777777" w:rsidR="009E309A" w:rsidRPr="00A01C91" w:rsidRDefault="009E309A" w:rsidP="007A2AAF">
            <w:pPr>
              <w:rPr>
                <w:sz w:val="26"/>
                <w:szCs w:val="26"/>
              </w:rPr>
            </w:pPr>
          </w:p>
        </w:tc>
        <w:tc>
          <w:tcPr>
            <w:tcW w:w="2835" w:type="dxa"/>
          </w:tcPr>
          <w:p w14:paraId="52DABF61" w14:textId="77777777" w:rsidR="009E309A" w:rsidRPr="00A01C91" w:rsidRDefault="009E309A" w:rsidP="007A2AAF">
            <w:pPr>
              <w:rPr>
                <w:sz w:val="26"/>
                <w:szCs w:val="26"/>
              </w:rPr>
            </w:pPr>
          </w:p>
        </w:tc>
      </w:tr>
      <w:tr w:rsidR="009E309A" w14:paraId="28A76AAE" w14:textId="77777777" w:rsidTr="009E309A">
        <w:trPr>
          <w:trHeight w:val="59"/>
        </w:trPr>
        <w:tc>
          <w:tcPr>
            <w:tcW w:w="1059" w:type="dxa"/>
            <w:vMerge/>
          </w:tcPr>
          <w:p w14:paraId="14D643A7" w14:textId="77777777" w:rsidR="009E309A" w:rsidRPr="00A01C91" w:rsidRDefault="009E309A" w:rsidP="007A2AAF">
            <w:pPr>
              <w:rPr>
                <w:sz w:val="26"/>
                <w:szCs w:val="26"/>
              </w:rPr>
            </w:pPr>
          </w:p>
        </w:tc>
        <w:tc>
          <w:tcPr>
            <w:tcW w:w="1351" w:type="dxa"/>
          </w:tcPr>
          <w:p w14:paraId="7AEE1D81" w14:textId="77777777" w:rsidR="009E309A" w:rsidRPr="00A01C91" w:rsidRDefault="009E309A" w:rsidP="007A2AAF">
            <w:pPr>
              <w:rPr>
                <w:sz w:val="26"/>
                <w:szCs w:val="26"/>
              </w:rPr>
            </w:pPr>
            <w:r w:rsidRPr="00A01C91">
              <w:rPr>
                <w:sz w:val="26"/>
                <w:szCs w:val="26"/>
              </w:rPr>
              <w:t>Thêm sản phẩm mới</w:t>
            </w:r>
          </w:p>
        </w:tc>
        <w:tc>
          <w:tcPr>
            <w:tcW w:w="2126" w:type="dxa"/>
          </w:tcPr>
          <w:p w14:paraId="1BEED4C7" w14:textId="77777777" w:rsidR="009E309A" w:rsidRPr="00A01C91" w:rsidRDefault="009E309A" w:rsidP="007A2AAF">
            <w:pPr>
              <w:rPr>
                <w:sz w:val="26"/>
                <w:szCs w:val="26"/>
              </w:rPr>
            </w:pPr>
          </w:p>
        </w:tc>
        <w:tc>
          <w:tcPr>
            <w:tcW w:w="1701" w:type="dxa"/>
          </w:tcPr>
          <w:p w14:paraId="346593F6" w14:textId="77777777" w:rsidR="009E309A" w:rsidRPr="00A01C91" w:rsidRDefault="009E309A" w:rsidP="007A2AAF">
            <w:pPr>
              <w:rPr>
                <w:sz w:val="26"/>
                <w:szCs w:val="26"/>
              </w:rPr>
            </w:pPr>
          </w:p>
        </w:tc>
        <w:tc>
          <w:tcPr>
            <w:tcW w:w="2835" w:type="dxa"/>
          </w:tcPr>
          <w:p w14:paraId="37EA0AA7" w14:textId="77777777" w:rsidR="009E309A" w:rsidRPr="00A01C91" w:rsidRDefault="009E309A" w:rsidP="007A2AAF">
            <w:pPr>
              <w:rPr>
                <w:sz w:val="26"/>
                <w:szCs w:val="26"/>
              </w:rPr>
            </w:pPr>
          </w:p>
        </w:tc>
      </w:tr>
      <w:tr w:rsidR="009E309A" w14:paraId="3FFBB5D3" w14:textId="77777777" w:rsidTr="009E309A">
        <w:trPr>
          <w:trHeight w:val="59"/>
        </w:trPr>
        <w:tc>
          <w:tcPr>
            <w:tcW w:w="1059" w:type="dxa"/>
            <w:vMerge/>
          </w:tcPr>
          <w:p w14:paraId="39B47006" w14:textId="77777777" w:rsidR="009E309A" w:rsidRPr="00A01C91" w:rsidRDefault="009E309A" w:rsidP="007A2AAF">
            <w:pPr>
              <w:rPr>
                <w:sz w:val="26"/>
                <w:szCs w:val="26"/>
              </w:rPr>
            </w:pPr>
          </w:p>
        </w:tc>
        <w:tc>
          <w:tcPr>
            <w:tcW w:w="1351" w:type="dxa"/>
          </w:tcPr>
          <w:p w14:paraId="5A3A75B6" w14:textId="77777777" w:rsidR="009E309A" w:rsidRPr="00A01C91" w:rsidRDefault="009E309A" w:rsidP="007A2AAF">
            <w:pPr>
              <w:rPr>
                <w:sz w:val="26"/>
                <w:szCs w:val="26"/>
              </w:rPr>
            </w:pPr>
            <w:r w:rsidRPr="00A01C91">
              <w:rPr>
                <w:sz w:val="26"/>
                <w:szCs w:val="26"/>
              </w:rPr>
              <w:t>Cập nhật thông tin sản phẩm</w:t>
            </w:r>
          </w:p>
        </w:tc>
        <w:tc>
          <w:tcPr>
            <w:tcW w:w="2126" w:type="dxa"/>
          </w:tcPr>
          <w:p w14:paraId="0FC2B7AA" w14:textId="77777777" w:rsidR="009E309A" w:rsidRPr="00A01C91" w:rsidRDefault="009E309A" w:rsidP="007A2AAF">
            <w:pPr>
              <w:rPr>
                <w:sz w:val="26"/>
                <w:szCs w:val="26"/>
              </w:rPr>
            </w:pPr>
          </w:p>
        </w:tc>
        <w:tc>
          <w:tcPr>
            <w:tcW w:w="1701" w:type="dxa"/>
          </w:tcPr>
          <w:p w14:paraId="3C0CA17E" w14:textId="77777777" w:rsidR="009E309A" w:rsidRPr="00124CB2" w:rsidRDefault="009E309A" w:rsidP="007A2AAF">
            <w:pPr>
              <w:rPr>
                <w:sz w:val="26"/>
                <w:szCs w:val="26"/>
                <w:lang w:val="vi-VN"/>
              </w:rPr>
            </w:pPr>
            <w:r>
              <w:rPr>
                <w:sz w:val="26"/>
                <w:szCs w:val="26"/>
                <w:lang w:val="vi-VN"/>
              </w:rPr>
              <w:t>Sản phẩm đã bán thì không thể cập nhật thông tin trừ số lượng sản phẩm, mô tả và thể loại</w:t>
            </w:r>
          </w:p>
        </w:tc>
        <w:tc>
          <w:tcPr>
            <w:tcW w:w="2835" w:type="dxa"/>
          </w:tcPr>
          <w:p w14:paraId="4B9C231C" w14:textId="77777777" w:rsidR="009E309A" w:rsidRPr="00A01C91" w:rsidRDefault="009E309A" w:rsidP="007A2AAF">
            <w:pPr>
              <w:rPr>
                <w:sz w:val="26"/>
                <w:szCs w:val="26"/>
              </w:rPr>
            </w:pPr>
          </w:p>
        </w:tc>
      </w:tr>
      <w:tr w:rsidR="009E309A" w14:paraId="1026685B" w14:textId="77777777" w:rsidTr="009E309A">
        <w:trPr>
          <w:trHeight w:val="59"/>
        </w:trPr>
        <w:tc>
          <w:tcPr>
            <w:tcW w:w="1059" w:type="dxa"/>
            <w:vMerge/>
          </w:tcPr>
          <w:p w14:paraId="367B3286" w14:textId="77777777" w:rsidR="009E309A" w:rsidRPr="00A01C91" w:rsidRDefault="009E309A" w:rsidP="007A2AAF">
            <w:pPr>
              <w:rPr>
                <w:sz w:val="26"/>
                <w:szCs w:val="26"/>
              </w:rPr>
            </w:pPr>
          </w:p>
        </w:tc>
        <w:tc>
          <w:tcPr>
            <w:tcW w:w="1351" w:type="dxa"/>
          </w:tcPr>
          <w:p w14:paraId="2F4E1479" w14:textId="77777777" w:rsidR="009E309A" w:rsidRPr="00A01C91" w:rsidRDefault="009E309A" w:rsidP="007A2AAF">
            <w:pPr>
              <w:rPr>
                <w:sz w:val="26"/>
                <w:szCs w:val="26"/>
              </w:rPr>
            </w:pPr>
            <w:r w:rsidRPr="00A01C91">
              <w:rPr>
                <w:sz w:val="26"/>
                <w:szCs w:val="26"/>
              </w:rPr>
              <w:t>Xóa sản phẩm</w:t>
            </w:r>
          </w:p>
        </w:tc>
        <w:tc>
          <w:tcPr>
            <w:tcW w:w="2126" w:type="dxa"/>
          </w:tcPr>
          <w:p w14:paraId="61743EF8" w14:textId="77777777" w:rsidR="009E309A" w:rsidRPr="00A01C91" w:rsidRDefault="009E309A" w:rsidP="007A2AAF">
            <w:pPr>
              <w:rPr>
                <w:sz w:val="26"/>
                <w:szCs w:val="26"/>
              </w:rPr>
            </w:pPr>
          </w:p>
        </w:tc>
        <w:tc>
          <w:tcPr>
            <w:tcW w:w="1701" w:type="dxa"/>
          </w:tcPr>
          <w:p w14:paraId="43A0A834" w14:textId="77777777" w:rsidR="009E309A" w:rsidRPr="00A01C91" w:rsidRDefault="009E309A" w:rsidP="00EC001D">
            <w:pPr>
              <w:rPr>
                <w:sz w:val="26"/>
                <w:szCs w:val="26"/>
              </w:rPr>
            </w:pPr>
            <w:r w:rsidRPr="00A01C91">
              <w:rPr>
                <w:sz w:val="26"/>
                <w:szCs w:val="26"/>
              </w:rPr>
              <w:t>Chỉ được xóa sản phẩm khi nó không có mặt t</w:t>
            </w:r>
            <w:r>
              <w:rPr>
                <w:sz w:val="26"/>
                <w:szCs w:val="26"/>
              </w:rPr>
              <w:t>rong đơn hàng (Khi chưa ai mua)</w:t>
            </w:r>
          </w:p>
        </w:tc>
        <w:tc>
          <w:tcPr>
            <w:tcW w:w="2835" w:type="dxa"/>
          </w:tcPr>
          <w:p w14:paraId="0561B341" w14:textId="77777777" w:rsidR="009E309A" w:rsidRPr="00A01C91" w:rsidRDefault="009E309A" w:rsidP="007A2AAF">
            <w:pPr>
              <w:rPr>
                <w:sz w:val="26"/>
                <w:szCs w:val="26"/>
              </w:rPr>
            </w:pPr>
          </w:p>
        </w:tc>
      </w:tr>
      <w:tr w:rsidR="009E309A" w14:paraId="5303C4A8" w14:textId="77777777" w:rsidTr="009E309A">
        <w:trPr>
          <w:trHeight w:val="1631"/>
        </w:trPr>
        <w:tc>
          <w:tcPr>
            <w:tcW w:w="1059" w:type="dxa"/>
          </w:tcPr>
          <w:p w14:paraId="2C7E3730" w14:textId="77777777" w:rsidR="009E309A" w:rsidRPr="00A01C91" w:rsidRDefault="009E309A" w:rsidP="00A92655">
            <w:pPr>
              <w:rPr>
                <w:sz w:val="26"/>
                <w:szCs w:val="26"/>
              </w:rPr>
            </w:pPr>
            <w:r w:rsidRPr="00A01C91">
              <w:rPr>
                <w:sz w:val="26"/>
                <w:szCs w:val="26"/>
              </w:rPr>
              <w:t xml:space="preserve">Báo cáo và phân tích </w:t>
            </w:r>
          </w:p>
        </w:tc>
        <w:tc>
          <w:tcPr>
            <w:tcW w:w="1351" w:type="dxa"/>
          </w:tcPr>
          <w:p w14:paraId="0117F4E6" w14:textId="77777777" w:rsidR="009E309A" w:rsidRPr="00A01C91" w:rsidRDefault="009E309A" w:rsidP="007A2AAF">
            <w:pPr>
              <w:rPr>
                <w:sz w:val="26"/>
                <w:szCs w:val="26"/>
              </w:rPr>
            </w:pPr>
            <w:r w:rsidRPr="00A01C91">
              <w:rPr>
                <w:sz w:val="26"/>
                <w:szCs w:val="26"/>
              </w:rPr>
              <w:t>Xem báo cáo và phân tích theo các mốc thời gian</w:t>
            </w:r>
          </w:p>
        </w:tc>
        <w:tc>
          <w:tcPr>
            <w:tcW w:w="2126" w:type="dxa"/>
          </w:tcPr>
          <w:p w14:paraId="0F1AC179" w14:textId="77777777" w:rsidR="009E309A" w:rsidRDefault="009E309A" w:rsidP="00296874">
            <w:pPr>
              <w:rPr>
                <w:sz w:val="26"/>
                <w:szCs w:val="26"/>
              </w:rPr>
            </w:pPr>
            <w:r w:rsidRPr="00A01C91">
              <w:rPr>
                <w:sz w:val="26"/>
                <w:szCs w:val="26"/>
              </w:rPr>
              <w:t>Hiện thị ra các thông tin cần thiết</w:t>
            </w:r>
            <w:r w:rsidRPr="00A01C91">
              <w:rPr>
                <w:sz w:val="26"/>
                <w:szCs w:val="26"/>
              </w:rPr>
              <w:br/>
              <w:t xml:space="preserve">+ Tổng số tiền thu được </w:t>
            </w:r>
            <w:r w:rsidRPr="00A01C91">
              <w:rPr>
                <w:sz w:val="26"/>
                <w:szCs w:val="26"/>
              </w:rPr>
              <w:br/>
              <w:t xml:space="preserve">+ Số lượng đơn hàng </w:t>
            </w:r>
            <w:r w:rsidRPr="00A01C91">
              <w:rPr>
                <w:sz w:val="26"/>
                <w:szCs w:val="26"/>
              </w:rPr>
              <w:br/>
              <w:t xml:space="preserve">+ Số lượng sản phẩm với danh sách đơn hàng theo thời gian </w:t>
            </w:r>
          </w:p>
          <w:p w14:paraId="107CEEFE" w14:textId="77777777" w:rsidR="009E309A" w:rsidRPr="00A01C91" w:rsidRDefault="009E309A" w:rsidP="00296874">
            <w:pPr>
              <w:rPr>
                <w:sz w:val="26"/>
                <w:szCs w:val="26"/>
              </w:rPr>
            </w:pPr>
            <w:r w:rsidRPr="00A01C91">
              <w:rPr>
                <w:sz w:val="26"/>
                <w:szCs w:val="26"/>
              </w:rPr>
              <w:t>+ Có thể chọn đơn hàng cụ thể xem chi tiết bên trong</w:t>
            </w:r>
          </w:p>
        </w:tc>
        <w:tc>
          <w:tcPr>
            <w:tcW w:w="1701" w:type="dxa"/>
          </w:tcPr>
          <w:p w14:paraId="23E92F73" w14:textId="77777777" w:rsidR="009E309A" w:rsidRPr="00A01C91" w:rsidRDefault="009E309A" w:rsidP="009E309A">
            <w:pPr>
              <w:rPr>
                <w:sz w:val="26"/>
                <w:szCs w:val="26"/>
              </w:rPr>
            </w:pPr>
            <w:r w:rsidRPr="00A01C91">
              <w:rPr>
                <w:sz w:val="26"/>
                <w:szCs w:val="26"/>
              </w:rPr>
              <w:t>Các mốc thời gian quy định:</w:t>
            </w:r>
            <w:r w:rsidRPr="00A01C91">
              <w:rPr>
                <w:sz w:val="26"/>
                <w:szCs w:val="26"/>
              </w:rPr>
              <w:br/>
              <w:t>+ Hôm nay</w:t>
            </w:r>
            <w:r w:rsidRPr="00A01C91">
              <w:rPr>
                <w:sz w:val="26"/>
                <w:szCs w:val="26"/>
              </w:rPr>
              <w:br/>
              <w:t>+ Hôm qua</w:t>
            </w:r>
            <w:r w:rsidRPr="00A01C91">
              <w:rPr>
                <w:sz w:val="26"/>
                <w:szCs w:val="26"/>
              </w:rPr>
              <w:br/>
              <w:t>+ Trong 7 ngày</w:t>
            </w:r>
            <w:r w:rsidRPr="00A01C91">
              <w:rPr>
                <w:sz w:val="26"/>
                <w:szCs w:val="26"/>
              </w:rPr>
              <w:br/>
              <w:t>+ Tháng hiện tại</w:t>
            </w:r>
            <w:r w:rsidRPr="00A01C91">
              <w:rPr>
                <w:sz w:val="26"/>
                <w:szCs w:val="26"/>
              </w:rPr>
              <w:br/>
              <w:t xml:space="preserve">+ Lựa </w:t>
            </w:r>
            <w:r>
              <w:rPr>
                <w:sz w:val="26"/>
                <w:szCs w:val="26"/>
              </w:rPr>
              <w:t>chọn khoảng thời gian nhất định</w:t>
            </w:r>
          </w:p>
        </w:tc>
        <w:tc>
          <w:tcPr>
            <w:tcW w:w="2835" w:type="dxa"/>
          </w:tcPr>
          <w:p w14:paraId="43CE0E34" w14:textId="77777777" w:rsidR="009E309A" w:rsidRPr="00A01C91" w:rsidRDefault="009E309A" w:rsidP="007A2AAF">
            <w:pPr>
              <w:rPr>
                <w:sz w:val="26"/>
                <w:szCs w:val="26"/>
              </w:rPr>
            </w:pPr>
          </w:p>
        </w:tc>
      </w:tr>
      <w:tr w:rsidR="009E309A" w14:paraId="66198785" w14:textId="77777777" w:rsidTr="009E309A">
        <w:trPr>
          <w:trHeight w:val="59"/>
        </w:trPr>
        <w:tc>
          <w:tcPr>
            <w:tcW w:w="1059" w:type="dxa"/>
          </w:tcPr>
          <w:p w14:paraId="529C486E" w14:textId="77777777" w:rsidR="009E309A" w:rsidRPr="00A01C91" w:rsidRDefault="009E309A" w:rsidP="007A2AAF">
            <w:pPr>
              <w:rPr>
                <w:sz w:val="26"/>
                <w:szCs w:val="26"/>
              </w:rPr>
            </w:pPr>
          </w:p>
        </w:tc>
        <w:tc>
          <w:tcPr>
            <w:tcW w:w="1351" w:type="dxa"/>
          </w:tcPr>
          <w:p w14:paraId="50939746" w14:textId="77777777" w:rsidR="009E309A" w:rsidRPr="00A01C91" w:rsidRDefault="009E309A" w:rsidP="007A2AAF">
            <w:pPr>
              <w:rPr>
                <w:sz w:val="26"/>
                <w:szCs w:val="26"/>
              </w:rPr>
            </w:pPr>
            <w:r w:rsidRPr="00A01C91">
              <w:rPr>
                <w:sz w:val="26"/>
                <w:szCs w:val="26"/>
              </w:rPr>
              <w:t>Xem lợi nhuận</w:t>
            </w:r>
          </w:p>
        </w:tc>
        <w:tc>
          <w:tcPr>
            <w:tcW w:w="2126" w:type="dxa"/>
          </w:tcPr>
          <w:p w14:paraId="491F472C" w14:textId="77777777" w:rsidR="009E309A" w:rsidRPr="00A01C91" w:rsidRDefault="009E309A" w:rsidP="007A2AAF">
            <w:pPr>
              <w:rPr>
                <w:sz w:val="26"/>
                <w:szCs w:val="26"/>
              </w:rPr>
            </w:pPr>
          </w:p>
        </w:tc>
        <w:tc>
          <w:tcPr>
            <w:tcW w:w="1701" w:type="dxa"/>
          </w:tcPr>
          <w:p w14:paraId="4FFA4EA8" w14:textId="77777777" w:rsidR="009E309A" w:rsidRPr="00A01C91" w:rsidRDefault="009E309A" w:rsidP="007A2AAF">
            <w:pPr>
              <w:rPr>
                <w:sz w:val="26"/>
                <w:szCs w:val="26"/>
              </w:rPr>
            </w:pPr>
          </w:p>
        </w:tc>
        <w:tc>
          <w:tcPr>
            <w:tcW w:w="2835" w:type="dxa"/>
          </w:tcPr>
          <w:p w14:paraId="50A85D8B" w14:textId="77777777" w:rsidR="009E309A" w:rsidRPr="00A01C91" w:rsidRDefault="009E309A" w:rsidP="007A2AAF">
            <w:pPr>
              <w:rPr>
                <w:sz w:val="26"/>
                <w:szCs w:val="26"/>
              </w:rPr>
            </w:pPr>
          </w:p>
        </w:tc>
      </w:tr>
    </w:tbl>
    <w:p w14:paraId="7C70D3FA" w14:textId="77777777" w:rsidR="00B14EF6" w:rsidRDefault="00B14EF6" w:rsidP="00461663">
      <w:pPr>
        <w:pStyle w:val="Nidungvnbn"/>
      </w:pPr>
    </w:p>
    <w:p w14:paraId="0F8115C9" w14:textId="77777777" w:rsidR="00B14EF6" w:rsidRDefault="00B14EF6">
      <w:pPr>
        <w:spacing w:after="200" w:line="276" w:lineRule="auto"/>
        <w:rPr>
          <w:sz w:val="26"/>
          <w:szCs w:val="26"/>
        </w:rPr>
      </w:pPr>
      <w:r>
        <w:br w:type="page"/>
      </w:r>
    </w:p>
    <w:p w14:paraId="662D6C26" w14:textId="77777777" w:rsidR="002D5366" w:rsidRDefault="002D5366" w:rsidP="00461663">
      <w:pPr>
        <w:pStyle w:val="Nidungvnbn"/>
      </w:pPr>
      <w:r>
        <w:lastRenderedPageBreak/>
        <w:t xml:space="preserve">Đối với nhân viên </w:t>
      </w:r>
    </w:p>
    <w:p w14:paraId="1375EAF6" w14:textId="509E5304" w:rsidR="00943147" w:rsidRDefault="00943147" w:rsidP="00943147">
      <w:pPr>
        <w:pStyle w:val="bang"/>
      </w:pPr>
      <w:bookmarkStart w:id="13" w:name="_Toc153272949"/>
      <w:r w:rsidRPr="00943147">
        <w:t>Bảng 1.</w:t>
      </w:r>
      <w:r>
        <w:t>2</w:t>
      </w:r>
      <w:r w:rsidRPr="00943147">
        <w:t xml:space="preserve">: Bảng mô tả yêu cầu của </w:t>
      </w:r>
      <w:r>
        <w:t>nhân viên</w:t>
      </w:r>
      <w:r w:rsidRPr="00943147">
        <w:t xml:space="preserve"> đối với hệ thống</w:t>
      </w:r>
      <w:bookmarkEnd w:id="13"/>
    </w:p>
    <w:tbl>
      <w:tblPr>
        <w:tblStyle w:val="TableGrid"/>
        <w:tblW w:w="9356" w:type="dxa"/>
        <w:tblInd w:w="108" w:type="dxa"/>
        <w:tblLayout w:type="fixed"/>
        <w:tblLook w:val="04A0" w:firstRow="1" w:lastRow="0" w:firstColumn="1" w:lastColumn="0" w:noHBand="0" w:noVBand="1"/>
      </w:tblPr>
      <w:tblGrid>
        <w:gridCol w:w="1138"/>
        <w:gridCol w:w="1263"/>
        <w:gridCol w:w="885"/>
        <w:gridCol w:w="1136"/>
        <w:gridCol w:w="2382"/>
        <w:gridCol w:w="2552"/>
      </w:tblGrid>
      <w:tr w:rsidR="009E309A" w14:paraId="2E7040B7" w14:textId="77777777" w:rsidTr="009E309A">
        <w:trPr>
          <w:trHeight w:val="135"/>
        </w:trPr>
        <w:tc>
          <w:tcPr>
            <w:tcW w:w="1138" w:type="dxa"/>
          </w:tcPr>
          <w:p w14:paraId="779AED7B" w14:textId="77777777" w:rsidR="009E309A" w:rsidRPr="007F655B" w:rsidRDefault="009E309A" w:rsidP="009E309A">
            <w:pPr>
              <w:rPr>
                <w:b/>
                <w:sz w:val="26"/>
                <w:szCs w:val="26"/>
              </w:rPr>
            </w:pPr>
            <w:r w:rsidRPr="007F655B">
              <w:rPr>
                <w:b/>
                <w:sz w:val="26"/>
                <w:szCs w:val="26"/>
              </w:rPr>
              <w:t>Loại chức năng</w:t>
            </w:r>
          </w:p>
        </w:tc>
        <w:tc>
          <w:tcPr>
            <w:tcW w:w="1263" w:type="dxa"/>
          </w:tcPr>
          <w:p w14:paraId="0D95754F" w14:textId="77777777" w:rsidR="009E309A" w:rsidRPr="007F655B" w:rsidRDefault="009E309A" w:rsidP="009E309A">
            <w:pPr>
              <w:rPr>
                <w:b/>
                <w:sz w:val="26"/>
                <w:szCs w:val="26"/>
              </w:rPr>
            </w:pPr>
            <w:r w:rsidRPr="007F655B">
              <w:rPr>
                <w:b/>
                <w:sz w:val="26"/>
                <w:szCs w:val="26"/>
              </w:rPr>
              <w:t xml:space="preserve">Chức năng </w:t>
            </w:r>
          </w:p>
        </w:tc>
        <w:tc>
          <w:tcPr>
            <w:tcW w:w="2021" w:type="dxa"/>
            <w:gridSpan w:val="2"/>
          </w:tcPr>
          <w:p w14:paraId="39C20149" w14:textId="77777777" w:rsidR="009E309A" w:rsidRPr="007F655B" w:rsidRDefault="009E309A" w:rsidP="009E309A">
            <w:pPr>
              <w:rPr>
                <w:b/>
                <w:sz w:val="26"/>
                <w:szCs w:val="26"/>
              </w:rPr>
            </w:pPr>
            <w:r w:rsidRPr="007F655B">
              <w:rPr>
                <w:b/>
                <w:sz w:val="26"/>
                <w:szCs w:val="26"/>
              </w:rPr>
              <w:t>Quy trình</w:t>
            </w:r>
            <w:r w:rsidRPr="007F655B">
              <w:rPr>
                <w:b/>
                <w:sz w:val="26"/>
                <w:szCs w:val="26"/>
                <w:lang w:val="vi-VN"/>
              </w:rPr>
              <w:t>/Mô ta</w:t>
            </w:r>
          </w:p>
        </w:tc>
        <w:tc>
          <w:tcPr>
            <w:tcW w:w="2382" w:type="dxa"/>
          </w:tcPr>
          <w:p w14:paraId="62B82017" w14:textId="77777777" w:rsidR="009E309A" w:rsidRPr="007F655B" w:rsidRDefault="009E309A" w:rsidP="009E309A">
            <w:pPr>
              <w:rPr>
                <w:sz w:val="26"/>
                <w:szCs w:val="26"/>
              </w:rPr>
            </w:pPr>
            <w:r w:rsidRPr="007F655B">
              <w:rPr>
                <w:b/>
                <w:sz w:val="26"/>
                <w:szCs w:val="26"/>
              </w:rPr>
              <w:t>Ràng buộc</w:t>
            </w:r>
          </w:p>
        </w:tc>
        <w:tc>
          <w:tcPr>
            <w:tcW w:w="2552" w:type="dxa"/>
          </w:tcPr>
          <w:p w14:paraId="4CB3F2A3" w14:textId="77777777" w:rsidR="009E309A" w:rsidRPr="007F655B" w:rsidRDefault="009E309A" w:rsidP="009E309A">
            <w:pPr>
              <w:rPr>
                <w:sz w:val="26"/>
                <w:szCs w:val="26"/>
              </w:rPr>
            </w:pPr>
            <w:r w:rsidRPr="007F655B">
              <w:rPr>
                <w:b/>
                <w:sz w:val="26"/>
                <w:szCs w:val="26"/>
              </w:rPr>
              <w:t>Trường dữ liệu</w:t>
            </w:r>
          </w:p>
        </w:tc>
      </w:tr>
      <w:tr w:rsidR="009E309A" w14:paraId="78B9C7C0" w14:textId="77777777" w:rsidTr="009E309A">
        <w:trPr>
          <w:trHeight w:val="135"/>
        </w:trPr>
        <w:tc>
          <w:tcPr>
            <w:tcW w:w="1138" w:type="dxa"/>
            <w:vMerge w:val="restart"/>
            <w:vAlign w:val="center"/>
          </w:tcPr>
          <w:p w14:paraId="236F7CBB" w14:textId="77777777" w:rsidR="009E309A" w:rsidRPr="007F655B" w:rsidRDefault="009E309A" w:rsidP="009E309A">
            <w:pPr>
              <w:jc w:val="center"/>
              <w:rPr>
                <w:sz w:val="26"/>
                <w:szCs w:val="26"/>
              </w:rPr>
            </w:pPr>
            <w:r w:rsidRPr="007F655B">
              <w:rPr>
                <w:sz w:val="26"/>
                <w:szCs w:val="26"/>
              </w:rPr>
              <w:t>Tài khoản</w:t>
            </w:r>
          </w:p>
        </w:tc>
        <w:tc>
          <w:tcPr>
            <w:tcW w:w="1263" w:type="dxa"/>
            <w:vMerge w:val="restart"/>
            <w:vAlign w:val="center"/>
          </w:tcPr>
          <w:p w14:paraId="0710DA05" w14:textId="77777777" w:rsidR="009E309A" w:rsidRPr="007F655B" w:rsidRDefault="009E309A" w:rsidP="009E309A">
            <w:pPr>
              <w:jc w:val="center"/>
              <w:rPr>
                <w:sz w:val="26"/>
                <w:szCs w:val="26"/>
              </w:rPr>
            </w:pPr>
            <w:r w:rsidRPr="007F655B">
              <w:rPr>
                <w:sz w:val="26"/>
                <w:szCs w:val="26"/>
              </w:rPr>
              <w:t>Đăng nhập</w:t>
            </w:r>
          </w:p>
        </w:tc>
        <w:tc>
          <w:tcPr>
            <w:tcW w:w="885" w:type="dxa"/>
            <w:vMerge w:val="restart"/>
            <w:vAlign w:val="center"/>
          </w:tcPr>
          <w:p w14:paraId="2C889B41" w14:textId="77777777" w:rsidR="009E309A" w:rsidRPr="007F655B" w:rsidRDefault="009E309A" w:rsidP="009E309A">
            <w:pPr>
              <w:jc w:val="center"/>
              <w:rPr>
                <w:sz w:val="26"/>
                <w:szCs w:val="26"/>
              </w:rPr>
            </w:pPr>
            <w:r w:rsidRPr="007F655B">
              <w:rPr>
                <w:sz w:val="26"/>
                <w:szCs w:val="26"/>
              </w:rPr>
              <w:t>Lần đầu:</w:t>
            </w:r>
            <w:r w:rsidRPr="007F655B">
              <w:rPr>
                <w:sz w:val="26"/>
                <w:szCs w:val="26"/>
              </w:rPr>
              <w:br/>
            </w:r>
          </w:p>
        </w:tc>
        <w:tc>
          <w:tcPr>
            <w:tcW w:w="1136" w:type="dxa"/>
          </w:tcPr>
          <w:p w14:paraId="0FB8D140" w14:textId="77777777" w:rsidR="009E309A" w:rsidRPr="007F655B" w:rsidRDefault="009E309A" w:rsidP="009E309A">
            <w:pPr>
              <w:rPr>
                <w:sz w:val="26"/>
                <w:szCs w:val="26"/>
              </w:rPr>
            </w:pPr>
            <w:r w:rsidRPr="007F655B">
              <w:rPr>
                <w:sz w:val="26"/>
                <w:szCs w:val="26"/>
              </w:rPr>
              <w:t>- Nhập thông tin đăng nhập</w:t>
            </w:r>
          </w:p>
          <w:p w14:paraId="40404669" w14:textId="77777777" w:rsidR="009E309A" w:rsidRPr="007F655B" w:rsidRDefault="009E309A" w:rsidP="009E309A">
            <w:pPr>
              <w:rPr>
                <w:sz w:val="26"/>
                <w:szCs w:val="26"/>
              </w:rPr>
            </w:pPr>
            <w:r w:rsidRPr="007F655B">
              <w:rPr>
                <w:sz w:val="26"/>
                <w:szCs w:val="26"/>
              </w:rPr>
              <w:br/>
              <w:t>* Không thể truy cập tới form đăng nhập 1 cách trực tiếp như những người khác</w:t>
            </w:r>
            <w:r w:rsidRPr="007F655B">
              <w:rPr>
                <w:sz w:val="26"/>
                <w:szCs w:val="26"/>
              </w:rPr>
              <w:br/>
            </w:r>
          </w:p>
        </w:tc>
        <w:tc>
          <w:tcPr>
            <w:tcW w:w="2382" w:type="dxa"/>
          </w:tcPr>
          <w:p w14:paraId="7CDA12E4" w14:textId="77777777" w:rsidR="009E309A" w:rsidRPr="007F655B" w:rsidRDefault="009E309A" w:rsidP="009E309A">
            <w:pPr>
              <w:rPr>
                <w:sz w:val="26"/>
                <w:szCs w:val="26"/>
              </w:rPr>
            </w:pPr>
            <w:r w:rsidRPr="007F655B">
              <w:rPr>
                <w:sz w:val="26"/>
                <w:szCs w:val="26"/>
              </w:rPr>
              <w:t>- Nếu cố gắng đăng nhập trực tiếp, hiển thị Error Message.</w:t>
            </w:r>
            <w:r w:rsidRPr="007F655B">
              <w:rPr>
                <w:sz w:val="26"/>
                <w:szCs w:val="26"/>
              </w:rPr>
              <w:br/>
              <w:t>E.g: “Please login by clicking on the link in your email”</w:t>
            </w:r>
          </w:p>
          <w:p w14:paraId="5513B27B" w14:textId="77777777" w:rsidR="009E309A" w:rsidRPr="007F655B" w:rsidRDefault="009E309A" w:rsidP="009E309A">
            <w:pPr>
              <w:rPr>
                <w:sz w:val="26"/>
                <w:szCs w:val="26"/>
              </w:rPr>
            </w:pPr>
            <w:r w:rsidRPr="007F655B">
              <w:rPr>
                <w:sz w:val="26"/>
                <w:szCs w:val="26"/>
              </w:rPr>
              <w:t>- Yêu cầu dùng link được gửi trong email để đăng nhập</w:t>
            </w:r>
          </w:p>
          <w:p w14:paraId="6FB30A0C" w14:textId="77777777" w:rsidR="009E309A" w:rsidRPr="007F655B" w:rsidRDefault="009E309A" w:rsidP="009E309A">
            <w:pPr>
              <w:rPr>
                <w:sz w:val="26"/>
                <w:szCs w:val="26"/>
              </w:rPr>
            </w:pPr>
          </w:p>
        </w:tc>
        <w:tc>
          <w:tcPr>
            <w:tcW w:w="2552" w:type="dxa"/>
          </w:tcPr>
          <w:p w14:paraId="429567BE" w14:textId="752736F8" w:rsidR="009E309A" w:rsidRPr="007F655B" w:rsidRDefault="00237080" w:rsidP="00237080">
            <w:pPr>
              <w:rPr>
                <w:sz w:val="26"/>
                <w:szCs w:val="26"/>
              </w:rPr>
            </w:pPr>
            <w:r>
              <w:rPr>
                <w:sz w:val="26"/>
                <w:szCs w:val="26"/>
              </w:rPr>
              <w:t>* Username</w:t>
            </w:r>
            <w:r w:rsidR="009E309A" w:rsidRPr="007F655B">
              <w:rPr>
                <w:sz w:val="26"/>
                <w:szCs w:val="26"/>
              </w:rPr>
              <w:br/>
              <w:t xml:space="preserve">* Password: Là tên Username (Lần đầu đăng nhập)  </w:t>
            </w:r>
          </w:p>
        </w:tc>
      </w:tr>
      <w:tr w:rsidR="009E309A" w14:paraId="5DF2A209" w14:textId="77777777" w:rsidTr="009E309A">
        <w:trPr>
          <w:trHeight w:val="135"/>
        </w:trPr>
        <w:tc>
          <w:tcPr>
            <w:tcW w:w="1138" w:type="dxa"/>
            <w:vMerge/>
          </w:tcPr>
          <w:p w14:paraId="0A3107E4" w14:textId="77777777" w:rsidR="009E309A" w:rsidRPr="007F655B" w:rsidRDefault="009E309A" w:rsidP="009E309A">
            <w:pPr>
              <w:rPr>
                <w:sz w:val="26"/>
                <w:szCs w:val="26"/>
              </w:rPr>
            </w:pPr>
          </w:p>
        </w:tc>
        <w:tc>
          <w:tcPr>
            <w:tcW w:w="1263" w:type="dxa"/>
            <w:vMerge/>
          </w:tcPr>
          <w:p w14:paraId="1608621D" w14:textId="77777777" w:rsidR="009E309A" w:rsidRPr="007F655B" w:rsidRDefault="009E309A" w:rsidP="009E309A">
            <w:pPr>
              <w:rPr>
                <w:sz w:val="26"/>
                <w:szCs w:val="26"/>
              </w:rPr>
            </w:pPr>
          </w:p>
        </w:tc>
        <w:tc>
          <w:tcPr>
            <w:tcW w:w="885" w:type="dxa"/>
            <w:vMerge/>
          </w:tcPr>
          <w:p w14:paraId="5AA8B36C" w14:textId="77777777" w:rsidR="009E309A" w:rsidRPr="007F655B" w:rsidRDefault="009E309A" w:rsidP="009E309A">
            <w:pPr>
              <w:rPr>
                <w:sz w:val="26"/>
                <w:szCs w:val="26"/>
              </w:rPr>
            </w:pPr>
          </w:p>
        </w:tc>
        <w:tc>
          <w:tcPr>
            <w:tcW w:w="1136" w:type="dxa"/>
          </w:tcPr>
          <w:p w14:paraId="14F81B9E" w14:textId="77777777" w:rsidR="009E309A" w:rsidRPr="007F655B" w:rsidRDefault="009E309A" w:rsidP="009E309A">
            <w:pPr>
              <w:rPr>
                <w:sz w:val="26"/>
                <w:szCs w:val="26"/>
              </w:rPr>
            </w:pPr>
            <w:r w:rsidRPr="007F655B">
              <w:rPr>
                <w:sz w:val="26"/>
                <w:szCs w:val="26"/>
              </w:rPr>
              <w:t>Đăng nhập thành công - Tạo mật khẩu mới (Không cần nhập lại mật khẩu cũ)</w:t>
            </w:r>
          </w:p>
          <w:p w14:paraId="0D4826A9" w14:textId="77777777" w:rsidR="009E309A" w:rsidRPr="007F655B" w:rsidRDefault="009E309A" w:rsidP="009E309A">
            <w:pPr>
              <w:rPr>
                <w:sz w:val="26"/>
                <w:szCs w:val="26"/>
              </w:rPr>
            </w:pPr>
          </w:p>
        </w:tc>
        <w:tc>
          <w:tcPr>
            <w:tcW w:w="2382" w:type="dxa"/>
          </w:tcPr>
          <w:p w14:paraId="23FFE5F5" w14:textId="77777777" w:rsidR="009E309A" w:rsidRPr="007F655B" w:rsidRDefault="009E309A" w:rsidP="009E309A">
            <w:pPr>
              <w:rPr>
                <w:sz w:val="26"/>
                <w:szCs w:val="26"/>
              </w:rPr>
            </w:pPr>
            <w:r w:rsidRPr="007F655B">
              <w:rPr>
                <w:sz w:val="26"/>
                <w:szCs w:val="26"/>
              </w:rPr>
              <w:t xml:space="preserve">- Nếu không tạo mật khẩu mới. Khi truy cập vào các chức năng sẽ bị buộc log out </w:t>
            </w:r>
          </w:p>
        </w:tc>
        <w:tc>
          <w:tcPr>
            <w:tcW w:w="2552" w:type="dxa"/>
          </w:tcPr>
          <w:p w14:paraId="2B25A333" w14:textId="77777777" w:rsidR="009E309A" w:rsidRPr="007F655B" w:rsidRDefault="009E309A" w:rsidP="009E309A">
            <w:pPr>
              <w:rPr>
                <w:sz w:val="26"/>
                <w:szCs w:val="26"/>
              </w:rPr>
            </w:pPr>
          </w:p>
        </w:tc>
      </w:tr>
      <w:tr w:rsidR="009E309A" w14:paraId="0C04C9F6" w14:textId="77777777" w:rsidTr="009E309A">
        <w:trPr>
          <w:trHeight w:val="135"/>
        </w:trPr>
        <w:tc>
          <w:tcPr>
            <w:tcW w:w="1138" w:type="dxa"/>
            <w:vMerge/>
          </w:tcPr>
          <w:p w14:paraId="403F0A30" w14:textId="77777777" w:rsidR="009E309A" w:rsidRPr="007F655B" w:rsidRDefault="009E309A" w:rsidP="009E309A">
            <w:pPr>
              <w:rPr>
                <w:sz w:val="26"/>
                <w:szCs w:val="26"/>
              </w:rPr>
            </w:pPr>
          </w:p>
        </w:tc>
        <w:tc>
          <w:tcPr>
            <w:tcW w:w="1263" w:type="dxa"/>
            <w:vMerge/>
          </w:tcPr>
          <w:p w14:paraId="4D76A1E3" w14:textId="77777777" w:rsidR="009E309A" w:rsidRPr="007F655B" w:rsidRDefault="009E309A" w:rsidP="009E309A">
            <w:pPr>
              <w:rPr>
                <w:sz w:val="26"/>
                <w:szCs w:val="26"/>
              </w:rPr>
            </w:pPr>
          </w:p>
        </w:tc>
        <w:tc>
          <w:tcPr>
            <w:tcW w:w="885" w:type="dxa"/>
          </w:tcPr>
          <w:p w14:paraId="5B2D621F" w14:textId="77777777" w:rsidR="009E309A" w:rsidRPr="007F655B" w:rsidRDefault="009E309A" w:rsidP="009E309A">
            <w:pPr>
              <w:rPr>
                <w:sz w:val="26"/>
                <w:szCs w:val="26"/>
              </w:rPr>
            </w:pPr>
            <w:r w:rsidRPr="007F655B">
              <w:rPr>
                <w:sz w:val="26"/>
                <w:szCs w:val="26"/>
              </w:rPr>
              <w:t xml:space="preserve">Lần 2: </w:t>
            </w:r>
          </w:p>
        </w:tc>
        <w:tc>
          <w:tcPr>
            <w:tcW w:w="1136" w:type="dxa"/>
          </w:tcPr>
          <w:p w14:paraId="771A253C" w14:textId="77777777" w:rsidR="009E309A" w:rsidRPr="007F655B" w:rsidRDefault="009E309A" w:rsidP="009E309A">
            <w:pPr>
              <w:rPr>
                <w:sz w:val="26"/>
                <w:szCs w:val="26"/>
              </w:rPr>
            </w:pPr>
            <w:r w:rsidRPr="007F655B">
              <w:rPr>
                <w:sz w:val="26"/>
                <w:szCs w:val="26"/>
              </w:rPr>
              <w:t xml:space="preserve">Đăng nhập bình </w:t>
            </w:r>
            <w:r w:rsidRPr="007F655B">
              <w:rPr>
                <w:sz w:val="26"/>
                <w:szCs w:val="26"/>
              </w:rPr>
              <w:lastRenderedPageBreak/>
              <w:t>thường</w:t>
            </w:r>
          </w:p>
        </w:tc>
        <w:tc>
          <w:tcPr>
            <w:tcW w:w="2382" w:type="dxa"/>
          </w:tcPr>
          <w:p w14:paraId="4113772B" w14:textId="77777777" w:rsidR="009E309A" w:rsidRPr="007F655B" w:rsidRDefault="009E309A" w:rsidP="009E309A">
            <w:pPr>
              <w:rPr>
                <w:sz w:val="26"/>
                <w:szCs w:val="26"/>
              </w:rPr>
            </w:pPr>
          </w:p>
        </w:tc>
        <w:tc>
          <w:tcPr>
            <w:tcW w:w="2552" w:type="dxa"/>
          </w:tcPr>
          <w:p w14:paraId="22CF7694" w14:textId="39965EB4" w:rsidR="009E309A" w:rsidRPr="007F655B" w:rsidRDefault="000664E8" w:rsidP="000664E8">
            <w:pPr>
              <w:rPr>
                <w:sz w:val="26"/>
                <w:szCs w:val="26"/>
              </w:rPr>
            </w:pPr>
            <w:r>
              <w:rPr>
                <w:sz w:val="26"/>
                <w:szCs w:val="26"/>
              </w:rPr>
              <w:t>* Username</w:t>
            </w:r>
            <w:r w:rsidR="009E309A" w:rsidRPr="007F655B">
              <w:rPr>
                <w:sz w:val="26"/>
                <w:szCs w:val="26"/>
              </w:rPr>
              <w:br/>
              <w:t xml:space="preserve">* Password: </w:t>
            </w:r>
          </w:p>
        </w:tc>
      </w:tr>
      <w:tr w:rsidR="009E309A" w14:paraId="37796B63" w14:textId="77777777" w:rsidTr="009E309A">
        <w:trPr>
          <w:trHeight w:val="135"/>
        </w:trPr>
        <w:tc>
          <w:tcPr>
            <w:tcW w:w="1138" w:type="dxa"/>
            <w:vMerge/>
          </w:tcPr>
          <w:p w14:paraId="2EC48CB4" w14:textId="77777777" w:rsidR="009E309A" w:rsidRPr="007F655B" w:rsidRDefault="009E309A" w:rsidP="009E309A">
            <w:pPr>
              <w:rPr>
                <w:sz w:val="26"/>
                <w:szCs w:val="26"/>
              </w:rPr>
            </w:pPr>
          </w:p>
        </w:tc>
        <w:tc>
          <w:tcPr>
            <w:tcW w:w="1263" w:type="dxa"/>
          </w:tcPr>
          <w:p w14:paraId="4556A0EB" w14:textId="77777777" w:rsidR="009E309A" w:rsidRPr="007F655B" w:rsidRDefault="009E309A" w:rsidP="009E309A">
            <w:pPr>
              <w:rPr>
                <w:sz w:val="26"/>
                <w:szCs w:val="26"/>
              </w:rPr>
            </w:pPr>
            <w:r w:rsidRPr="007F655B">
              <w:rPr>
                <w:sz w:val="26"/>
                <w:szCs w:val="26"/>
              </w:rPr>
              <w:t xml:space="preserve">Xem thông tin hồ sơ </w:t>
            </w:r>
          </w:p>
        </w:tc>
        <w:tc>
          <w:tcPr>
            <w:tcW w:w="2021" w:type="dxa"/>
            <w:gridSpan w:val="2"/>
          </w:tcPr>
          <w:p w14:paraId="276834CF" w14:textId="77777777" w:rsidR="009E309A" w:rsidRPr="007F655B" w:rsidRDefault="009E309A" w:rsidP="009E309A">
            <w:pPr>
              <w:rPr>
                <w:sz w:val="26"/>
                <w:szCs w:val="26"/>
              </w:rPr>
            </w:pPr>
          </w:p>
        </w:tc>
        <w:tc>
          <w:tcPr>
            <w:tcW w:w="2382" w:type="dxa"/>
          </w:tcPr>
          <w:p w14:paraId="63BEB014" w14:textId="77777777" w:rsidR="009E309A" w:rsidRPr="007F655B" w:rsidRDefault="009E309A" w:rsidP="009E309A">
            <w:pPr>
              <w:rPr>
                <w:sz w:val="26"/>
                <w:szCs w:val="26"/>
              </w:rPr>
            </w:pPr>
          </w:p>
        </w:tc>
        <w:tc>
          <w:tcPr>
            <w:tcW w:w="2552" w:type="dxa"/>
          </w:tcPr>
          <w:p w14:paraId="2575E907" w14:textId="77777777" w:rsidR="009E309A" w:rsidRPr="007F655B" w:rsidRDefault="009E309A" w:rsidP="009E309A">
            <w:pPr>
              <w:rPr>
                <w:sz w:val="26"/>
                <w:szCs w:val="26"/>
              </w:rPr>
            </w:pPr>
            <w:r w:rsidRPr="007F655B">
              <w:rPr>
                <w:sz w:val="26"/>
                <w:szCs w:val="26"/>
              </w:rPr>
              <w:t xml:space="preserve">- </w:t>
            </w:r>
            <w:r w:rsidRPr="007F655B">
              <w:rPr>
                <w:sz w:val="26"/>
                <w:szCs w:val="26"/>
                <w:lang w:val="vi-VN"/>
              </w:rPr>
              <w:t>Hình ảnh hồ sơ cá nhân.</w:t>
            </w:r>
            <w:r w:rsidRPr="007F655B">
              <w:rPr>
                <w:sz w:val="26"/>
                <w:szCs w:val="26"/>
              </w:rPr>
              <w:br/>
              <w:t>-</w:t>
            </w:r>
            <w:r w:rsidRPr="007F655B">
              <w:rPr>
                <w:sz w:val="26"/>
                <w:szCs w:val="26"/>
                <w:lang w:val="vi-VN"/>
              </w:rPr>
              <w:t xml:space="preserve"> Họ tên tài khoản</w:t>
            </w:r>
          </w:p>
        </w:tc>
      </w:tr>
      <w:tr w:rsidR="009E309A" w14:paraId="0E3EC2DE" w14:textId="77777777" w:rsidTr="009E309A">
        <w:trPr>
          <w:trHeight w:val="135"/>
        </w:trPr>
        <w:tc>
          <w:tcPr>
            <w:tcW w:w="1138" w:type="dxa"/>
            <w:vMerge/>
          </w:tcPr>
          <w:p w14:paraId="4819977F" w14:textId="77777777" w:rsidR="009E309A" w:rsidRPr="007F655B" w:rsidRDefault="009E309A" w:rsidP="009E309A">
            <w:pPr>
              <w:rPr>
                <w:sz w:val="26"/>
                <w:szCs w:val="26"/>
              </w:rPr>
            </w:pPr>
          </w:p>
        </w:tc>
        <w:tc>
          <w:tcPr>
            <w:tcW w:w="1263" w:type="dxa"/>
          </w:tcPr>
          <w:p w14:paraId="18D5B782" w14:textId="77777777" w:rsidR="009E309A" w:rsidRPr="007F655B" w:rsidRDefault="009E309A" w:rsidP="009E309A">
            <w:pPr>
              <w:rPr>
                <w:sz w:val="26"/>
                <w:szCs w:val="26"/>
              </w:rPr>
            </w:pPr>
            <w:r w:rsidRPr="007F655B">
              <w:rPr>
                <w:sz w:val="26"/>
                <w:szCs w:val="26"/>
              </w:rPr>
              <w:t>Cập nhật thông tin hồ sơ</w:t>
            </w:r>
          </w:p>
        </w:tc>
        <w:tc>
          <w:tcPr>
            <w:tcW w:w="2021" w:type="dxa"/>
            <w:gridSpan w:val="2"/>
          </w:tcPr>
          <w:p w14:paraId="59EDBDEF" w14:textId="77777777" w:rsidR="009E309A" w:rsidRPr="007F655B" w:rsidRDefault="009E309A" w:rsidP="009E309A">
            <w:pPr>
              <w:rPr>
                <w:sz w:val="26"/>
                <w:szCs w:val="26"/>
              </w:rPr>
            </w:pPr>
          </w:p>
        </w:tc>
        <w:tc>
          <w:tcPr>
            <w:tcW w:w="2382" w:type="dxa"/>
          </w:tcPr>
          <w:p w14:paraId="109C4D26" w14:textId="77777777" w:rsidR="009E309A" w:rsidRPr="007F655B" w:rsidRDefault="009E309A" w:rsidP="009E309A">
            <w:pPr>
              <w:rPr>
                <w:sz w:val="26"/>
                <w:szCs w:val="26"/>
              </w:rPr>
            </w:pPr>
          </w:p>
        </w:tc>
        <w:tc>
          <w:tcPr>
            <w:tcW w:w="2552" w:type="dxa"/>
          </w:tcPr>
          <w:p w14:paraId="57485DAE" w14:textId="77777777" w:rsidR="009E309A" w:rsidRPr="007F655B" w:rsidRDefault="009E309A" w:rsidP="009E309A">
            <w:pPr>
              <w:rPr>
                <w:sz w:val="26"/>
                <w:szCs w:val="26"/>
              </w:rPr>
            </w:pPr>
            <w:r w:rsidRPr="007F655B">
              <w:rPr>
                <w:sz w:val="26"/>
                <w:szCs w:val="26"/>
              </w:rPr>
              <w:t xml:space="preserve">- </w:t>
            </w:r>
            <w:r w:rsidRPr="007F655B">
              <w:rPr>
                <w:sz w:val="26"/>
                <w:szCs w:val="26"/>
                <w:lang w:val="vi-VN"/>
              </w:rPr>
              <w:t>Hình ảnh hồ sơ cá nhân.</w:t>
            </w:r>
            <w:r w:rsidRPr="007F655B">
              <w:rPr>
                <w:sz w:val="26"/>
                <w:szCs w:val="26"/>
              </w:rPr>
              <w:br/>
              <w:t>-</w:t>
            </w:r>
            <w:r w:rsidRPr="007F655B">
              <w:rPr>
                <w:sz w:val="26"/>
                <w:szCs w:val="26"/>
                <w:lang w:val="vi-VN"/>
              </w:rPr>
              <w:t xml:space="preserve"> Họ tên tài khoản</w:t>
            </w:r>
          </w:p>
        </w:tc>
      </w:tr>
      <w:tr w:rsidR="009E309A" w14:paraId="2B8079AC" w14:textId="77777777" w:rsidTr="009E309A">
        <w:trPr>
          <w:trHeight w:val="135"/>
        </w:trPr>
        <w:tc>
          <w:tcPr>
            <w:tcW w:w="1138" w:type="dxa"/>
          </w:tcPr>
          <w:p w14:paraId="18C66C48" w14:textId="77777777" w:rsidR="009E309A" w:rsidRPr="007F655B" w:rsidRDefault="009E309A" w:rsidP="009E309A">
            <w:pPr>
              <w:rPr>
                <w:sz w:val="26"/>
                <w:szCs w:val="26"/>
              </w:rPr>
            </w:pPr>
            <w:r w:rsidRPr="007F655B">
              <w:rPr>
                <w:sz w:val="26"/>
                <w:szCs w:val="26"/>
              </w:rPr>
              <w:t xml:space="preserve">Quản lý danh mục hàng hóa </w:t>
            </w:r>
          </w:p>
        </w:tc>
        <w:tc>
          <w:tcPr>
            <w:tcW w:w="1263" w:type="dxa"/>
          </w:tcPr>
          <w:p w14:paraId="0F34D163" w14:textId="77777777" w:rsidR="009E309A" w:rsidRPr="007F655B" w:rsidRDefault="009E309A" w:rsidP="009E309A">
            <w:pPr>
              <w:rPr>
                <w:sz w:val="26"/>
                <w:szCs w:val="26"/>
              </w:rPr>
            </w:pPr>
            <w:r w:rsidRPr="007F655B">
              <w:rPr>
                <w:sz w:val="26"/>
                <w:szCs w:val="26"/>
              </w:rPr>
              <w:t>Xem danh sách sản phẩm</w:t>
            </w:r>
          </w:p>
        </w:tc>
        <w:tc>
          <w:tcPr>
            <w:tcW w:w="2021" w:type="dxa"/>
            <w:gridSpan w:val="2"/>
          </w:tcPr>
          <w:p w14:paraId="78518486" w14:textId="77777777" w:rsidR="009E309A" w:rsidRPr="007F655B" w:rsidRDefault="009E309A" w:rsidP="009E309A">
            <w:pPr>
              <w:rPr>
                <w:sz w:val="26"/>
                <w:szCs w:val="26"/>
              </w:rPr>
            </w:pPr>
            <w:r w:rsidRPr="007F655B">
              <w:rPr>
                <w:sz w:val="26"/>
                <w:szCs w:val="26"/>
              </w:rPr>
              <w:t>Không thể chỉnh sửa bất kỳ thông tin nào</w:t>
            </w:r>
          </w:p>
        </w:tc>
        <w:tc>
          <w:tcPr>
            <w:tcW w:w="2382" w:type="dxa"/>
          </w:tcPr>
          <w:p w14:paraId="6A560668" w14:textId="77777777" w:rsidR="009E309A" w:rsidRPr="007F655B" w:rsidRDefault="009E309A" w:rsidP="009E309A">
            <w:pPr>
              <w:rPr>
                <w:sz w:val="26"/>
                <w:szCs w:val="26"/>
              </w:rPr>
            </w:pPr>
            <w:r w:rsidRPr="007F655B">
              <w:rPr>
                <w:sz w:val="26"/>
                <w:szCs w:val="26"/>
              </w:rPr>
              <w:t>- Không thể xem được giá gốc của sản phẩm</w:t>
            </w:r>
          </w:p>
        </w:tc>
        <w:tc>
          <w:tcPr>
            <w:tcW w:w="2552" w:type="dxa"/>
          </w:tcPr>
          <w:p w14:paraId="0140BC32" w14:textId="77777777" w:rsidR="009E309A" w:rsidRPr="007F655B" w:rsidRDefault="009E309A" w:rsidP="009E309A">
            <w:pPr>
              <w:rPr>
                <w:sz w:val="26"/>
                <w:szCs w:val="26"/>
              </w:rPr>
            </w:pPr>
          </w:p>
        </w:tc>
      </w:tr>
      <w:tr w:rsidR="009E309A" w:rsidRPr="00C15DFE" w14:paraId="0DF4E4C8" w14:textId="77777777" w:rsidTr="009E309A">
        <w:trPr>
          <w:trHeight w:val="135"/>
        </w:trPr>
        <w:tc>
          <w:tcPr>
            <w:tcW w:w="1138" w:type="dxa"/>
            <w:vMerge w:val="restart"/>
          </w:tcPr>
          <w:p w14:paraId="7AC8751A" w14:textId="77777777" w:rsidR="009E309A" w:rsidRPr="007F655B" w:rsidRDefault="009E309A" w:rsidP="009E309A">
            <w:pPr>
              <w:rPr>
                <w:sz w:val="26"/>
                <w:szCs w:val="26"/>
              </w:rPr>
            </w:pPr>
            <w:r w:rsidRPr="007F655B">
              <w:rPr>
                <w:sz w:val="26"/>
                <w:szCs w:val="26"/>
              </w:rPr>
              <w:t>Quản lý khách hàng)</w:t>
            </w:r>
          </w:p>
        </w:tc>
        <w:tc>
          <w:tcPr>
            <w:tcW w:w="1263" w:type="dxa"/>
            <w:vMerge w:val="restart"/>
          </w:tcPr>
          <w:p w14:paraId="774165EF" w14:textId="77777777" w:rsidR="009E309A" w:rsidRPr="007F655B" w:rsidRDefault="009E309A" w:rsidP="009E309A">
            <w:pPr>
              <w:rPr>
                <w:sz w:val="26"/>
                <w:szCs w:val="26"/>
              </w:rPr>
            </w:pPr>
            <w:r w:rsidRPr="007F655B">
              <w:rPr>
                <w:sz w:val="26"/>
                <w:szCs w:val="26"/>
              </w:rPr>
              <w:t xml:space="preserve">Tạo tài khoản khách hàng </w:t>
            </w:r>
          </w:p>
        </w:tc>
        <w:tc>
          <w:tcPr>
            <w:tcW w:w="885" w:type="dxa"/>
          </w:tcPr>
          <w:p w14:paraId="22F0713F" w14:textId="77777777" w:rsidR="009E309A" w:rsidRPr="007F655B" w:rsidRDefault="009E309A" w:rsidP="009E309A">
            <w:pPr>
              <w:rPr>
                <w:sz w:val="26"/>
                <w:szCs w:val="26"/>
                <w:lang w:val="vi-VN"/>
              </w:rPr>
            </w:pPr>
            <w:r w:rsidRPr="007F655B">
              <w:rPr>
                <w:sz w:val="26"/>
                <w:szCs w:val="26"/>
              </w:rPr>
              <w:t xml:space="preserve">SDT khách hàng mua lần </w:t>
            </w:r>
            <w:r w:rsidRPr="007F655B">
              <w:rPr>
                <w:sz w:val="26"/>
                <w:szCs w:val="26"/>
                <w:lang w:val="vi-VN"/>
              </w:rPr>
              <w:t>một</w:t>
            </w:r>
          </w:p>
        </w:tc>
        <w:tc>
          <w:tcPr>
            <w:tcW w:w="1136" w:type="dxa"/>
          </w:tcPr>
          <w:p w14:paraId="7D353541" w14:textId="77777777" w:rsidR="009E309A" w:rsidRPr="007F655B" w:rsidRDefault="009E309A" w:rsidP="009E309A">
            <w:pPr>
              <w:rPr>
                <w:sz w:val="26"/>
                <w:szCs w:val="26"/>
                <w:lang w:val="vi-VN"/>
              </w:rPr>
            </w:pPr>
            <w:r w:rsidRPr="007F655B">
              <w:rPr>
                <w:sz w:val="26"/>
                <w:szCs w:val="26"/>
                <w:lang w:val="vi-VN"/>
              </w:rPr>
              <w:t>Hệ thống sẽ tự động tạo tài khoản mới mà không cần tạo tay</w:t>
            </w:r>
          </w:p>
        </w:tc>
        <w:tc>
          <w:tcPr>
            <w:tcW w:w="2382" w:type="dxa"/>
          </w:tcPr>
          <w:p w14:paraId="7D4907BB" w14:textId="77777777" w:rsidR="009E309A" w:rsidRPr="007F655B" w:rsidRDefault="009E309A" w:rsidP="009E309A">
            <w:pPr>
              <w:rPr>
                <w:sz w:val="26"/>
                <w:szCs w:val="26"/>
                <w:lang w:val="vi-VN"/>
              </w:rPr>
            </w:pPr>
            <w:r w:rsidRPr="007F655B">
              <w:rPr>
                <w:sz w:val="26"/>
                <w:szCs w:val="26"/>
                <w:lang w:val="vi-VN"/>
              </w:rPr>
              <w:t>Cần nhập họ tên và địa chỉ khách hàng</w:t>
            </w:r>
          </w:p>
        </w:tc>
        <w:tc>
          <w:tcPr>
            <w:tcW w:w="2552" w:type="dxa"/>
          </w:tcPr>
          <w:p w14:paraId="75BA7A5B" w14:textId="77777777" w:rsidR="009E309A" w:rsidRPr="007F655B" w:rsidRDefault="009E309A" w:rsidP="009E309A">
            <w:pPr>
              <w:rPr>
                <w:sz w:val="26"/>
                <w:szCs w:val="26"/>
                <w:lang w:val="vi-VN"/>
              </w:rPr>
            </w:pPr>
          </w:p>
        </w:tc>
      </w:tr>
      <w:tr w:rsidR="009E309A" w:rsidRPr="00C15DFE" w14:paraId="6CD6FDD8" w14:textId="77777777" w:rsidTr="009E309A">
        <w:trPr>
          <w:trHeight w:val="135"/>
        </w:trPr>
        <w:tc>
          <w:tcPr>
            <w:tcW w:w="1138" w:type="dxa"/>
            <w:vMerge/>
          </w:tcPr>
          <w:p w14:paraId="06F9798B" w14:textId="77777777" w:rsidR="009E309A" w:rsidRPr="007F655B" w:rsidRDefault="009E309A" w:rsidP="009E309A">
            <w:pPr>
              <w:rPr>
                <w:sz w:val="26"/>
                <w:szCs w:val="26"/>
                <w:lang w:val="vi-VN"/>
              </w:rPr>
            </w:pPr>
          </w:p>
        </w:tc>
        <w:tc>
          <w:tcPr>
            <w:tcW w:w="1263" w:type="dxa"/>
            <w:vMerge/>
          </w:tcPr>
          <w:p w14:paraId="2BB87568" w14:textId="77777777" w:rsidR="009E309A" w:rsidRPr="007F655B" w:rsidRDefault="009E309A" w:rsidP="009E309A">
            <w:pPr>
              <w:rPr>
                <w:sz w:val="26"/>
                <w:szCs w:val="26"/>
                <w:lang w:val="vi-VN"/>
              </w:rPr>
            </w:pPr>
          </w:p>
        </w:tc>
        <w:tc>
          <w:tcPr>
            <w:tcW w:w="885" w:type="dxa"/>
          </w:tcPr>
          <w:p w14:paraId="5E7CDB30" w14:textId="77777777" w:rsidR="009E309A" w:rsidRPr="007F655B" w:rsidRDefault="009E309A" w:rsidP="009E309A">
            <w:pPr>
              <w:rPr>
                <w:sz w:val="26"/>
                <w:szCs w:val="26"/>
                <w:lang w:val="vi-VN"/>
              </w:rPr>
            </w:pPr>
            <w:r w:rsidRPr="007F655B">
              <w:rPr>
                <w:sz w:val="26"/>
                <w:szCs w:val="26"/>
                <w:lang w:val="vi-VN"/>
              </w:rPr>
              <w:t>Sdt khách hàng đã từng mua</w:t>
            </w:r>
          </w:p>
        </w:tc>
        <w:tc>
          <w:tcPr>
            <w:tcW w:w="1136" w:type="dxa"/>
          </w:tcPr>
          <w:p w14:paraId="76F1BA6B" w14:textId="77777777" w:rsidR="009E309A" w:rsidRPr="007F655B" w:rsidRDefault="009E309A" w:rsidP="009E309A">
            <w:pPr>
              <w:rPr>
                <w:sz w:val="26"/>
                <w:szCs w:val="26"/>
                <w:lang w:val="vi-VN"/>
              </w:rPr>
            </w:pPr>
            <w:r w:rsidRPr="007F655B">
              <w:rPr>
                <w:sz w:val="26"/>
                <w:szCs w:val="26"/>
                <w:lang w:val="vi-VN"/>
              </w:rPr>
              <w:t xml:space="preserve">Hiển thị tên và địa chỉ khách hàng </w:t>
            </w:r>
          </w:p>
        </w:tc>
        <w:tc>
          <w:tcPr>
            <w:tcW w:w="2382" w:type="dxa"/>
          </w:tcPr>
          <w:p w14:paraId="32898FFC" w14:textId="77777777" w:rsidR="009E309A" w:rsidRPr="007F655B" w:rsidRDefault="009E309A" w:rsidP="009E309A">
            <w:pPr>
              <w:rPr>
                <w:sz w:val="26"/>
                <w:szCs w:val="26"/>
                <w:lang w:val="vi-VN"/>
              </w:rPr>
            </w:pPr>
          </w:p>
        </w:tc>
        <w:tc>
          <w:tcPr>
            <w:tcW w:w="2552" w:type="dxa"/>
          </w:tcPr>
          <w:p w14:paraId="62658CCA" w14:textId="77777777" w:rsidR="009E309A" w:rsidRPr="007F655B" w:rsidRDefault="009E309A" w:rsidP="009E309A">
            <w:pPr>
              <w:rPr>
                <w:sz w:val="26"/>
                <w:szCs w:val="26"/>
                <w:lang w:val="vi-VN"/>
              </w:rPr>
            </w:pPr>
          </w:p>
        </w:tc>
      </w:tr>
      <w:tr w:rsidR="009E309A" w14:paraId="52D00659" w14:textId="77777777" w:rsidTr="009E309A">
        <w:trPr>
          <w:trHeight w:val="135"/>
        </w:trPr>
        <w:tc>
          <w:tcPr>
            <w:tcW w:w="1138" w:type="dxa"/>
            <w:vMerge/>
          </w:tcPr>
          <w:p w14:paraId="0ED526DB" w14:textId="77777777" w:rsidR="009E309A" w:rsidRPr="007F655B" w:rsidRDefault="009E309A" w:rsidP="009E309A">
            <w:pPr>
              <w:rPr>
                <w:sz w:val="26"/>
                <w:szCs w:val="26"/>
                <w:lang w:val="vi-VN"/>
              </w:rPr>
            </w:pPr>
          </w:p>
        </w:tc>
        <w:tc>
          <w:tcPr>
            <w:tcW w:w="1263" w:type="dxa"/>
          </w:tcPr>
          <w:p w14:paraId="22405BE1" w14:textId="77777777" w:rsidR="009E309A" w:rsidRPr="007F655B" w:rsidRDefault="009E309A" w:rsidP="009E309A">
            <w:pPr>
              <w:rPr>
                <w:sz w:val="26"/>
                <w:szCs w:val="26"/>
              </w:rPr>
            </w:pPr>
            <w:r w:rsidRPr="007F655B">
              <w:rPr>
                <w:sz w:val="26"/>
                <w:szCs w:val="26"/>
              </w:rPr>
              <w:t xml:space="preserve">Xem thông tin các khách hàng </w:t>
            </w:r>
          </w:p>
        </w:tc>
        <w:tc>
          <w:tcPr>
            <w:tcW w:w="2021" w:type="dxa"/>
            <w:gridSpan w:val="2"/>
          </w:tcPr>
          <w:p w14:paraId="1A1182AF" w14:textId="77777777" w:rsidR="009E309A" w:rsidRPr="007F655B" w:rsidRDefault="009E309A" w:rsidP="009E309A">
            <w:pPr>
              <w:rPr>
                <w:sz w:val="26"/>
                <w:szCs w:val="26"/>
              </w:rPr>
            </w:pPr>
          </w:p>
        </w:tc>
        <w:tc>
          <w:tcPr>
            <w:tcW w:w="2382" w:type="dxa"/>
          </w:tcPr>
          <w:p w14:paraId="2CCF330A" w14:textId="77777777" w:rsidR="009E309A" w:rsidRPr="007F655B" w:rsidRDefault="009E309A" w:rsidP="009E309A">
            <w:pPr>
              <w:rPr>
                <w:sz w:val="26"/>
                <w:szCs w:val="26"/>
              </w:rPr>
            </w:pPr>
          </w:p>
        </w:tc>
        <w:tc>
          <w:tcPr>
            <w:tcW w:w="2552" w:type="dxa"/>
          </w:tcPr>
          <w:p w14:paraId="23E5DAB4" w14:textId="77777777" w:rsidR="009E309A" w:rsidRPr="007F655B" w:rsidRDefault="009E309A" w:rsidP="009E309A">
            <w:pPr>
              <w:rPr>
                <w:sz w:val="26"/>
                <w:szCs w:val="26"/>
                <w:lang w:val="vi-VN"/>
              </w:rPr>
            </w:pPr>
            <w:r w:rsidRPr="007F655B">
              <w:rPr>
                <w:sz w:val="26"/>
                <w:szCs w:val="26"/>
                <w:lang w:val="vi-VN"/>
              </w:rPr>
              <w:t xml:space="preserve">-Tên </w:t>
            </w:r>
          </w:p>
          <w:p w14:paraId="4403FD96" w14:textId="77777777" w:rsidR="009E309A" w:rsidRPr="007F655B" w:rsidRDefault="009E309A" w:rsidP="009E309A">
            <w:pPr>
              <w:rPr>
                <w:sz w:val="26"/>
                <w:szCs w:val="26"/>
                <w:lang w:val="vi-VN"/>
              </w:rPr>
            </w:pPr>
            <w:r w:rsidRPr="007F655B">
              <w:rPr>
                <w:sz w:val="26"/>
                <w:szCs w:val="26"/>
                <w:lang w:val="vi-VN"/>
              </w:rPr>
              <w:t>- SDT</w:t>
            </w:r>
          </w:p>
          <w:p w14:paraId="6824474B" w14:textId="77777777" w:rsidR="009E309A" w:rsidRPr="007F655B" w:rsidRDefault="009E309A" w:rsidP="009E309A">
            <w:pPr>
              <w:rPr>
                <w:sz w:val="26"/>
                <w:szCs w:val="26"/>
                <w:lang w:val="vi-VN"/>
              </w:rPr>
            </w:pPr>
            <w:r w:rsidRPr="007F655B">
              <w:rPr>
                <w:sz w:val="26"/>
                <w:szCs w:val="26"/>
                <w:lang w:val="vi-VN"/>
              </w:rPr>
              <w:t>- Địa chỉ</w:t>
            </w:r>
          </w:p>
        </w:tc>
      </w:tr>
      <w:tr w:rsidR="009E309A" w14:paraId="0B7E36E4" w14:textId="77777777" w:rsidTr="009E309A">
        <w:trPr>
          <w:trHeight w:val="135"/>
        </w:trPr>
        <w:tc>
          <w:tcPr>
            <w:tcW w:w="1138" w:type="dxa"/>
            <w:vMerge/>
          </w:tcPr>
          <w:p w14:paraId="11907913" w14:textId="77777777" w:rsidR="009E309A" w:rsidRPr="007F655B" w:rsidRDefault="009E309A" w:rsidP="009E309A">
            <w:pPr>
              <w:rPr>
                <w:sz w:val="26"/>
                <w:szCs w:val="26"/>
              </w:rPr>
            </w:pPr>
          </w:p>
        </w:tc>
        <w:tc>
          <w:tcPr>
            <w:tcW w:w="1263" w:type="dxa"/>
          </w:tcPr>
          <w:p w14:paraId="6E81813A" w14:textId="77777777" w:rsidR="009E309A" w:rsidRPr="007F655B" w:rsidRDefault="009E309A" w:rsidP="009E309A">
            <w:pPr>
              <w:rPr>
                <w:sz w:val="26"/>
                <w:szCs w:val="26"/>
              </w:rPr>
            </w:pPr>
            <w:r w:rsidRPr="007F655B">
              <w:rPr>
                <w:sz w:val="26"/>
                <w:szCs w:val="26"/>
              </w:rPr>
              <w:t xml:space="preserve">Xem các lịch sử mua hàng của khách </w:t>
            </w:r>
          </w:p>
          <w:p w14:paraId="7947782A" w14:textId="77777777" w:rsidR="009E309A" w:rsidRPr="007F655B" w:rsidRDefault="009E309A" w:rsidP="009E309A">
            <w:pPr>
              <w:rPr>
                <w:sz w:val="26"/>
                <w:szCs w:val="26"/>
              </w:rPr>
            </w:pPr>
          </w:p>
        </w:tc>
        <w:tc>
          <w:tcPr>
            <w:tcW w:w="2021" w:type="dxa"/>
            <w:gridSpan w:val="2"/>
          </w:tcPr>
          <w:p w14:paraId="45D9EB41" w14:textId="77777777" w:rsidR="009E309A" w:rsidRPr="007F655B" w:rsidRDefault="009E309A" w:rsidP="009E309A">
            <w:pPr>
              <w:rPr>
                <w:sz w:val="26"/>
                <w:szCs w:val="26"/>
              </w:rPr>
            </w:pPr>
          </w:p>
        </w:tc>
        <w:tc>
          <w:tcPr>
            <w:tcW w:w="2382" w:type="dxa"/>
          </w:tcPr>
          <w:p w14:paraId="5422EA2A" w14:textId="77777777" w:rsidR="009E309A" w:rsidRPr="007F655B" w:rsidRDefault="009E309A" w:rsidP="009E309A">
            <w:pPr>
              <w:rPr>
                <w:sz w:val="26"/>
                <w:szCs w:val="26"/>
              </w:rPr>
            </w:pPr>
            <w:r w:rsidRPr="007F655B">
              <w:rPr>
                <w:sz w:val="26"/>
                <w:szCs w:val="26"/>
              </w:rPr>
              <w:t>Có thể xem thêm chi tiết đơn hàng để xem thông tin cụ thể</w:t>
            </w:r>
          </w:p>
          <w:p w14:paraId="5A7E2705" w14:textId="77777777" w:rsidR="009E309A" w:rsidRPr="007F655B" w:rsidRDefault="009E309A" w:rsidP="009E309A">
            <w:pPr>
              <w:rPr>
                <w:sz w:val="26"/>
                <w:szCs w:val="26"/>
              </w:rPr>
            </w:pPr>
          </w:p>
          <w:p w14:paraId="34ABDBE2" w14:textId="77777777" w:rsidR="009E309A" w:rsidRPr="007F655B" w:rsidRDefault="009E309A" w:rsidP="009E309A">
            <w:pPr>
              <w:rPr>
                <w:sz w:val="26"/>
                <w:szCs w:val="26"/>
              </w:rPr>
            </w:pPr>
          </w:p>
        </w:tc>
        <w:tc>
          <w:tcPr>
            <w:tcW w:w="2552" w:type="dxa"/>
          </w:tcPr>
          <w:p w14:paraId="401F4A9D" w14:textId="77777777" w:rsidR="009E309A" w:rsidRPr="007F655B" w:rsidRDefault="009E309A" w:rsidP="009E309A">
            <w:pPr>
              <w:rPr>
                <w:sz w:val="26"/>
                <w:szCs w:val="26"/>
              </w:rPr>
            </w:pPr>
            <w:r w:rsidRPr="007F655B">
              <w:rPr>
                <w:sz w:val="26"/>
                <w:szCs w:val="26"/>
              </w:rPr>
              <w:t xml:space="preserve">-Tổng số lượng </w:t>
            </w:r>
            <w:r w:rsidRPr="007F655B">
              <w:rPr>
                <w:sz w:val="26"/>
                <w:szCs w:val="26"/>
              </w:rPr>
              <w:br/>
              <w:t xml:space="preserve">-Tiền khách hàng đã đưa, </w:t>
            </w:r>
            <w:r w:rsidRPr="007F655B">
              <w:rPr>
                <w:sz w:val="26"/>
                <w:szCs w:val="26"/>
              </w:rPr>
              <w:br/>
              <w:t>-Tiền thừa còn lại -Ngày mua</w:t>
            </w:r>
            <w:r w:rsidRPr="007F655B">
              <w:rPr>
                <w:sz w:val="26"/>
                <w:szCs w:val="26"/>
              </w:rPr>
              <w:br/>
              <w:t>- Số lượng sản phẩm</w:t>
            </w:r>
          </w:p>
        </w:tc>
      </w:tr>
      <w:tr w:rsidR="009E309A" w14:paraId="333D076E" w14:textId="77777777" w:rsidTr="009E309A">
        <w:trPr>
          <w:trHeight w:val="242"/>
        </w:trPr>
        <w:tc>
          <w:tcPr>
            <w:tcW w:w="1138" w:type="dxa"/>
            <w:vMerge w:val="restart"/>
          </w:tcPr>
          <w:p w14:paraId="040C71BE" w14:textId="77777777" w:rsidR="009E309A" w:rsidRPr="007F655B" w:rsidRDefault="009E309A" w:rsidP="009E309A">
            <w:pPr>
              <w:rPr>
                <w:sz w:val="26"/>
                <w:szCs w:val="26"/>
              </w:rPr>
            </w:pPr>
            <w:r w:rsidRPr="007F655B">
              <w:rPr>
                <w:sz w:val="26"/>
                <w:szCs w:val="26"/>
              </w:rPr>
              <w:t xml:space="preserve">Qúa trình thanh </w:t>
            </w:r>
            <w:r w:rsidRPr="007F655B">
              <w:rPr>
                <w:sz w:val="26"/>
                <w:szCs w:val="26"/>
              </w:rPr>
              <w:lastRenderedPageBreak/>
              <w:t xml:space="preserve">toán </w:t>
            </w:r>
          </w:p>
        </w:tc>
        <w:tc>
          <w:tcPr>
            <w:tcW w:w="1263" w:type="dxa"/>
            <w:vMerge w:val="restart"/>
          </w:tcPr>
          <w:p w14:paraId="6C74403E" w14:textId="77777777" w:rsidR="009E309A" w:rsidRPr="007F655B" w:rsidRDefault="009E309A" w:rsidP="009E309A">
            <w:pPr>
              <w:rPr>
                <w:sz w:val="26"/>
                <w:szCs w:val="26"/>
              </w:rPr>
            </w:pPr>
            <w:r w:rsidRPr="007F655B">
              <w:rPr>
                <w:sz w:val="26"/>
                <w:szCs w:val="26"/>
              </w:rPr>
              <w:lastRenderedPageBreak/>
              <w:t xml:space="preserve">Nhập sản phẩm cần thanh </w:t>
            </w:r>
            <w:r w:rsidRPr="007F655B">
              <w:rPr>
                <w:sz w:val="26"/>
                <w:szCs w:val="26"/>
              </w:rPr>
              <w:lastRenderedPageBreak/>
              <w:t xml:space="preserve">toán </w:t>
            </w:r>
          </w:p>
        </w:tc>
        <w:tc>
          <w:tcPr>
            <w:tcW w:w="2021" w:type="dxa"/>
            <w:gridSpan w:val="2"/>
          </w:tcPr>
          <w:p w14:paraId="42D16988" w14:textId="77777777" w:rsidR="009E309A" w:rsidRPr="007F655B" w:rsidRDefault="009E309A" w:rsidP="009E309A">
            <w:pPr>
              <w:rPr>
                <w:sz w:val="26"/>
                <w:szCs w:val="26"/>
              </w:rPr>
            </w:pPr>
            <w:r w:rsidRPr="007F655B">
              <w:rPr>
                <w:sz w:val="26"/>
                <w:szCs w:val="26"/>
              </w:rPr>
              <w:lastRenderedPageBreak/>
              <w:t xml:space="preserve">- Người mua có giỏ hàng, cần thanh toán. Tiến </w:t>
            </w:r>
            <w:r w:rsidRPr="007F655B">
              <w:rPr>
                <w:sz w:val="26"/>
                <w:szCs w:val="26"/>
              </w:rPr>
              <w:lastRenderedPageBreak/>
              <w:t>hành tính tiền các sản phẩm:</w:t>
            </w:r>
            <w:r w:rsidRPr="007F655B">
              <w:rPr>
                <w:sz w:val="26"/>
                <w:szCs w:val="26"/>
              </w:rPr>
              <w:br/>
              <w:t>+ Nhập tên, tìm kiếm sản phẩm</w:t>
            </w:r>
            <w:r w:rsidRPr="007F655B">
              <w:rPr>
                <w:sz w:val="26"/>
                <w:szCs w:val="26"/>
              </w:rPr>
              <w:br/>
              <w:t>+ Nhập/quét mã barcode</w:t>
            </w:r>
          </w:p>
          <w:p w14:paraId="76CA6C88" w14:textId="77777777" w:rsidR="009E309A" w:rsidRPr="007F655B" w:rsidRDefault="009E309A" w:rsidP="009E309A">
            <w:pPr>
              <w:rPr>
                <w:sz w:val="26"/>
                <w:szCs w:val="26"/>
              </w:rPr>
            </w:pPr>
            <w:r w:rsidRPr="007F655B">
              <w:rPr>
                <w:sz w:val="26"/>
                <w:szCs w:val="26"/>
              </w:rPr>
              <w:t>- Các sản phẩm được thêm vào lần lượt sẽ hiện thị lên listview mà không cần xác nhận</w:t>
            </w:r>
            <w:r w:rsidRPr="007F655B">
              <w:rPr>
                <w:sz w:val="26"/>
                <w:szCs w:val="26"/>
              </w:rPr>
              <w:br/>
            </w:r>
            <w:r w:rsidRPr="007F655B">
              <w:rPr>
                <w:sz w:val="26"/>
                <w:szCs w:val="26"/>
              </w:rPr>
              <w:br/>
              <w:t>-Hiện thị cùng các thông tin:</w:t>
            </w:r>
          </w:p>
          <w:p w14:paraId="4EB28D59" w14:textId="77777777" w:rsidR="009E309A" w:rsidRPr="007F655B" w:rsidRDefault="009E309A" w:rsidP="009E309A">
            <w:pPr>
              <w:rPr>
                <w:sz w:val="26"/>
                <w:szCs w:val="26"/>
                <w:lang w:val="vi-VN"/>
              </w:rPr>
            </w:pPr>
            <w:r w:rsidRPr="007F655B">
              <w:rPr>
                <w:sz w:val="26"/>
                <w:szCs w:val="26"/>
              </w:rPr>
              <w:t>+ Số lượng sản phẩm</w:t>
            </w:r>
            <w:r w:rsidRPr="007F655B">
              <w:rPr>
                <w:sz w:val="26"/>
                <w:szCs w:val="26"/>
              </w:rPr>
              <w:br/>
              <w:t xml:space="preserve">+ Đơn giá sản phẩm </w:t>
            </w:r>
            <w:r w:rsidRPr="007F655B">
              <w:rPr>
                <w:sz w:val="26"/>
                <w:szCs w:val="26"/>
              </w:rPr>
              <w:br/>
              <w:t xml:space="preserve">+ Tổng tiền sản phẩm </w:t>
            </w:r>
            <w:r w:rsidRPr="007F655B">
              <w:rPr>
                <w:sz w:val="26"/>
                <w:szCs w:val="26"/>
              </w:rPr>
              <w:br/>
              <w:t>- Khi sản phẩm được thêm vào thì lần lượt các trường dữ liệu sẽ được cập nhật tự</w:t>
            </w:r>
            <w:r w:rsidRPr="007F655B">
              <w:rPr>
                <w:sz w:val="26"/>
                <w:szCs w:val="26"/>
                <w:lang w:val="vi-VN"/>
              </w:rPr>
              <w:t xml:space="preserve"> </w:t>
            </w:r>
            <w:r w:rsidRPr="007F655B">
              <w:rPr>
                <w:sz w:val="26"/>
                <w:szCs w:val="26"/>
              </w:rPr>
              <w:t>động</w:t>
            </w:r>
          </w:p>
        </w:tc>
        <w:tc>
          <w:tcPr>
            <w:tcW w:w="2382" w:type="dxa"/>
          </w:tcPr>
          <w:p w14:paraId="32E5778F" w14:textId="77777777" w:rsidR="009E309A" w:rsidRPr="007F655B" w:rsidRDefault="009E309A" w:rsidP="009E309A">
            <w:pPr>
              <w:rPr>
                <w:sz w:val="26"/>
                <w:szCs w:val="26"/>
              </w:rPr>
            </w:pPr>
          </w:p>
        </w:tc>
        <w:tc>
          <w:tcPr>
            <w:tcW w:w="2552" w:type="dxa"/>
          </w:tcPr>
          <w:p w14:paraId="282875D4" w14:textId="77777777" w:rsidR="009E309A" w:rsidRPr="007F655B" w:rsidRDefault="009E309A" w:rsidP="009E309A">
            <w:pPr>
              <w:rPr>
                <w:sz w:val="26"/>
                <w:szCs w:val="26"/>
              </w:rPr>
            </w:pPr>
          </w:p>
        </w:tc>
      </w:tr>
      <w:tr w:rsidR="009E309A" w14:paraId="2B076248" w14:textId="77777777" w:rsidTr="009E309A">
        <w:trPr>
          <w:trHeight w:val="135"/>
        </w:trPr>
        <w:tc>
          <w:tcPr>
            <w:tcW w:w="1138" w:type="dxa"/>
            <w:vMerge/>
          </w:tcPr>
          <w:p w14:paraId="4752D064" w14:textId="77777777" w:rsidR="009E309A" w:rsidRPr="007F655B" w:rsidRDefault="009E309A" w:rsidP="009E309A">
            <w:pPr>
              <w:rPr>
                <w:sz w:val="26"/>
                <w:szCs w:val="26"/>
              </w:rPr>
            </w:pPr>
          </w:p>
        </w:tc>
        <w:tc>
          <w:tcPr>
            <w:tcW w:w="1263" w:type="dxa"/>
            <w:vMerge/>
          </w:tcPr>
          <w:p w14:paraId="4F116677" w14:textId="77777777" w:rsidR="009E309A" w:rsidRPr="007F655B" w:rsidRDefault="009E309A" w:rsidP="009E309A">
            <w:pPr>
              <w:rPr>
                <w:sz w:val="26"/>
                <w:szCs w:val="26"/>
              </w:rPr>
            </w:pPr>
          </w:p>
        </w:tc>
        <w:tc>
          <w:tcPr>
            <w:tcW w:w="2021" w:type="dxa"/>
            <w:gridSpan w:val="2"/>
          </w:tcPr>
          <w:p w14:paraId="6994D0C6" w14:textId="77777777" w:rsidR="009E309A" w:rsidRPr="007F655B" w:rsidRDefault="009E309A" w:rsidP="009E309A">
            <w:pPr>
              <w:rPr>
                <w:sz w:val="26"/>
                <w:szCs w:val="26"/>
              </w:rPr>
            </w:pPr>
            <w:r w:rsidRPr="007F655B">
              <w:rPr>
                <w:sz w:val="26"/>
                <w:szCs w:val="26"/>
              </w:rPr>
              <w:t>Cập nhật sản phẩm, Xóa sản Khi update số lượng hoặc xóa sản phẩm ra khỏi list thì cũng sẽ cập nhật tự động phẩm</w:t>
            </w:r>
          </w:p>
        </w:tc>
        <w:tc>
          <w:tcPr>
            <w:tcW w:w="2382" w:type="dxa"/>
          </w:tcPr>
          <w:p w14:paraId="0D1A2B34" w14:textId="77777777" w:rsidR="009E309A" w:rsidRPr="007F655B" w:rsidRDefault="009E309A" w:rsidP="009E309A">
            <w:pPr>
              <w:rPr>
                <w:sz w:val="26"/>
                <w:szCs w:val="26"/>
              </w:rPr>
            </w:pPr>
          </w:p>
        </w:tc>
        <w:tc>
          <w:tcPr>
            <w:tcW w:w="2552" w:type="dxa"/>
          </w:tcPr>
          <w:p w14:paraId="3FF81340" w14:textId="77777777" w:rsidR="009E309A" w:rsidRPr="007F655B" w:rsidRDefault="009E309A" w:rsidP="009E309A">
            <w:pPr>
              <w:rPr>
                <w:sz w:val="26"/>
                <w:szCs w:val="26"/>
              </w:rPr>
            </w:pPr>
          </w:p>
        </w:tc>
      </w:tr>
      <w:tr w:rsidR="009E309A" w14:paraId="521667A6" w14:textId="77777777" w:rsidTr="009E309A">
        <w:trPr>
          <w:trHeight w:val="135"/>
        </w:trPr>
        <w:tc>
          <w:tcPr>
            <w:tcW w:w="1138" w:type="dxa"/>
          </w:tcPr>
          <w:p w14:paraId="55522A70" w14:textId="77777777" w:rsidR="009E309A" w:rsidRPr="007F655B" w:rsidRDefault="009E309A" w:rsidP="009E309A">
            <w:pPr>
              <w:rPr>
                <w:sz w:val="26"/>
                <w:szCs w:val="26"/>
              </w:rPr>
            </w:pPr>
          </w:p>
        </w:tc>
        <w:tc>
          <w:tcPr>
            <w:tcW w:w="1263" w:type="dxa"/>
          </w:tcPr>
          <w:p w14:paraId="4C32F310" w14:textId="77777777" w:rsidR="009E309A" w:rsidRPr="007F655B" w:rsidRDefault="009E309A" w:rsidP="009E309A">
            <w:pPr>
              <w:rPr>
                <w:sz w:val="26"/>
                <w:szCs w:val="26"/>
              </w:rPr>
            </w:pPr>
            <w:r w:rsidRPr="007F655B">
              <w:rPr>
                <w:sz w:val="26"/>
                <w:szCs w:val="26"/>
              </w:rPr>
              <w:t xml:space="preserve">Xem hóa đơn trước khi xuất </w:t>
            </w:r>
          </w:p>
        </w:tc>
        <w:tc>
          <w:tcPr>
            <w:tcW w:w="2021" w:type="dxa"/>
            <w:gridSpan w:val="2"/>
          </w:tcPr>
          <w:p w14:paraId="59A387A0" w14:textId="77777777" w:rsidR="009E309A" w:rsidRPr="007F655B" w:rsidRDefault="009E309A" w:rsidP="009E309A">
            <w:pPr>
              <w:rPr>
                <w:sz w:val="26"/>
                <w:szCs w:val="26"/>
              </w:rPr>
            </w:pPr>
            <w:r w:rsidRPr="007F655B">
              <w:rPr>
                <w:sz w:val="26"/>
                <w:szCs w:val="26"/>
              </w:rPr>
              <w:t>Hiện thị các thông tin:</w:t>
            </w:r>
            <w:r w:rsidRPr="007F655B">
              <w:rPr>
                <w:sz w:val="26"/>
                <w:szCs w:val="26"/>
              </w:rPr>
              <w:br/>
              <w:t>+ Tổng toàn bộ tiền của đơn hàng đó</w:t>
            </w:r>
            <w:r w:rsidRPr="007F655B">
              <w:rPr>
                <w:sz w:val="26"/>
                <w:szCs w:val="26"/>
              </w:rPr>
              <w:br/>
            </w:r>
            <w:r w:rsidRPr="007F655B">
              <w:rPr>
                <w:sz w:val="26"/>
                <w:szCs w:val="26"/>
              </w:rPr>
              <w:lastRenderedPageBreak/>
              <w:t xml:space="preserve">+ Chỗ nhập thông tin khách hàng (số điện thoại) </w:t>
            </w:r>
            <w:r w:rsidRPr="007F655B">
              <w:rPr>
                <w:sz w:val="26"/>
                <w:szCs w:val="26"/>
              </w:rPr>
              <w:br/>
              <w:t>+ Tiền khách hàng đưa</w:t>
            </w:r>
            <w:r w:rsidRPr="007F655B">
              <w:rPr>
                <w:sz w:val="26"/>
                <w:szCs w:val="26"/>
              </w:rPr>
              <w:br/>
              <w:t>+ Tiền thừa trả lại khách hàng</w:t>
            </w:r>
          </w:p>
        </w:tc>
        <w:tc>
          <w:tcPr>
            <w:tcW w:w="2382" w:type="dxa"/>
          </w:tcPr>
          <w:p w14:paraId="7196E4A8" w14:textId="77777777" w:rsidR="009E309A" w:rsidRPr="007F655B" w:rsidRDefault="009E309A" w:rsidP="009E309A">
            <w:pPr>
              <w:rPr>
                <w:sz w:val="26"/>
                <w:szCs w:val="26"/>
              </w:rPr>
            </w:pPr>
            <w:r w:rsidRPr="007F655B">
              <w:rPr>
                <w:sz w:val="26"/>
                <w:szCs w:val="26"/>
              </w:rPr>
              <w:lastRenderedPageBreak/>
              <w:t xml:space="preserve">- Nếu là khách hàng mới thì nhập thêm tên và địa chỉ khách hàng. </w:t>
            </w:r>
          </w:p>
        </w:tc>
        <w:tc>
          <w:tcPr>
            <w:tcW w:w="2552" w:type="dxa"/>
          </w:tcPr>
          <w:p w14:paraId="44CEF193" w14:textId="77777777" w:rsidR="009E309A" w:rsidRPr="007F655B" w:rsidRDefault="009E309A" w:rsidP="009E309A">
            <w:pPr>
              <w:rPr>
                <w:sz w:val="26"/>
                <w:szCs w:val="26"/>
              </w:rPr>
            </w:pPr>
          </w:p>
        </w:tc>
      </w:tr>
      <w:tr w:rsidR="009E309A" w14:paraId="4168E942" w14:textId="77777777" w:rsidTr="009E309A">
        <w:trPr>
          <w:trHeight w:val="526"/>
        </w:trPr>
        <w:tc>
          <w:tcPr>
            <w:tcW w:w="1138" w:type="dxa"/>
          </w:tcPr>
          <w:p w14:paraId="40931D94" w14:textId="77777777" w:rsidR="009E309A" w:rsidRPr="007F655B" w:rsidRDefault="009E309A" w:rsidP="009E309A">
            <w:pPr>
              <w:rPr>
                <w:sz w:val="26"/>
                <w:szCs w:val="26"/>
              </w:rPr>
            </w:pPr>
            <w:r w:rsidRPr="007F655B">
              <w:rPr>
                <w:sz w:val="26"/>
                <w:szCs w:val="26"/>
              </w:rPr>
              <w:t>Báo cáo và phân tích (Reporting and Analytics)</w:t>
            </w:r>
          </w:p>
        </w:tc>
        <w:tc>
          <w:tcPr>
            <w:tcW w:w="1263" w:type="dxa"/>
          </w:tcPr>
          <w:p w14:paraId="66E27B2C" w14:textId="77777777" w:rsidR="009E309A" w:rsidRPr="007F655B" w:rsidRDefault="009E309A" w:rsidP="009E309A">
            <w:pPr>
              <w:rPr>
                <w:sz w:val="26"/>
                <w:szCs w:val="26"/>
              </w:rPr>
            </w:pPr>
            <w:r w:rsidRPr="007F655B">
              <w:rPr>
                <w:sz w:val="26"/>
                <w:szCs w:val="26"/>
              </w:rPr>
              <w:t>Xem báo cáo và phân tích theo các mốc thời gian</w:t>
            </w:r>
          </w:p>
        </w:tc>
        <w:tc>
          <w:tcPr>
            <w:tcW w:w="2021" w:type="dxa"/>
            <w:gridSpan w:val="2"/>
          </w:tcPr>
          <w:p w14:paraId="199C40F8" w14:textId="77777777" w:rsidR="00894141" w:rsidRPr="007F655B" w:rsidRDefault="009E309A" w:rsidP="00894141">
            <w:pPr>
              <w:rPr>
                <w:sz w:val="26"/>
                <w:szCs w:val="26"/>
              </w:rPr>
            </w:pPr>
            <w:r w:rsidRPr="007F655B">
              <w:rPr>
                <w:sz w:val="26"/>
                <w:szCs w:val="26"/>
              </w:rPr>
              <w:t>Hiện thị ra các thông tin cần thiết</w:t>
            </w:r>
            <w:r w:rsidRPr="007F655B">
              <w:rPr>
                <w:sz w:val="26"/>
                <w:szCs w:val="26"/>
              </w:rPr>
              <w:br/>
              <w:t>+ Tổng số tiền thu được (total amount received) ~ doanh thu</w:t>
            </w:r>
            <w:r w:rsidRPr="007F655B">
              <w:rPr>
                <w:sz w:val="26"/>
                <w:szCs w:val="26"/>
              </w:rPr>
              <w:br/>
              <w:t>+ Số lượng đơn hàng (number of orders)</w:t>
            </w:r>
            <w:r w:rsidRPr="007F655B">
              <w:rPr>
                <w:sz w:val="26"/>
                <w:szCs w:val="26"/>
              </w:rPr>
              <w:br/>
              <w:t xml:space="preserve">+ Số lượng sản phẩm với danh sách đơn hàng theo thời gian </w:t>
            </w:r>
          </w:p>
          <w:p w14:paraId="1A7538D9" w14:textId="77777777" w:rsidR="009E309A" w:rsidRPr="007F655B" w:rsidRDefault="009E309A" w:rsidP="00894141">
            <w:pPr>
              <w:rPr>
                <w:sz w:val="26"/>
                <w:szCs w:val="26"/>
              </w:rPr>
            </w:pPr>
            <w:r w:rsidRPr="007F655B">
              <w:rPr>
                <w:sz w:val="26"/>
                <w:szCs w:val="26"/>
              </w:rPr>
              <w:t>+ Có thể chọn đơn hàng cụ thể xem chi tiết bên trong</w:t>
            </w:r>
          </w:p>
        </w:tc>
        <w:tc>
          <w:tcPr>
            <w:tcW w:w="2382" w:type="dxa"/>
          </w:tcPr>
          <w:p w14:paraId="1E128CA4" w14:textId="77777777" w:rsidR="009E309A" w:rsidRPr="007F655B" w:rsidRDefault="009E309A" w:rsidP="00894141">
            <w:pPr>
              <w:rPr>
                <w:sz w:val="26"/>
                <w:szCs w:val="26"/>
              </w:rPr>
            </w:pPr>
            <w:r w:rsidRPr="007F655B">
              <w:rPr>
                <w:sz w:val="26"/>
                <w:szCs w:val="26"/>
              </w:rPr>
              <w:t>Các mốc thời gian quy định:</w:t>
            </w:r>
            <w:r w:rsidRPr="007F655B">
              <w:rPr>
                <w:sz w:val="26"/>
                <w:szCs w:val="26"/>
              </w:rPr>
              <w:br/>
              <w:t>+ Hôm nay</w:t>
            </w:r>
            <w:r w:rsidRPr="007F655B">
              <w:rPr>
                <w:sz w:val="26"/>
                <w:szCs w:val="26"/>
              </w:rPr>
              <w:br/>
              <w:t>+ Hôm qua</w:t>
            </w:r>
            <w:r w:rsidRPr="007F655B">
              <w:rPr>
                <w:sz w:val="26"/>
                <w:szCs w:val="26"/>
              </w:rPr>
              <w:br/>
              <w:t>+ Trong 7 ngày</w:t>
            </w:r>
            <w:r w:rsidRPr="007F655B">
              <w:rPr>
                <w:sz w:val="26"/>
                <w:szCs w:val="26"/>
              </w:rPr>
              <w:br/>
              <w:t>+ Tháng hiện tại</w:t>
            </w:r>
            <w:r w:rsidRPr="007F655B">
              <w:rPr>
                <w:sz w:val="26"/>
                <w:szCs w:val="26"/>
              </w:rPr>
              <w:br/>
              <w:t xml:space="preserve">+ Lựa chọn khoảng thời gian nhất định </w:t>
            </w:r>
          </w:p>
        </w:tc>
        <w:tc>
          <w:tcPr>
            <w:tcW w:w="2552" w:type="dxa"/>
          </w:tcPr>
          <w:p w14:paraId="48AA1EB5" w14:textId="77777777" w:rsidR="009E309A" w:rsidRPr="007F655B" w:rsidRDefault="009E309A" w:rsidP="009E309A">
            <w:pPr>
              <w:rPr>
                <w:sz w:val="26"/>
                <w:szCs w:val="26"/>
              </w:rPr>
            </w:pPr>
          </w:p>
        </w:tc>
      </w:tr>
    </w:tbl>
    <w:p w14:paraId="70C96B34" w14:textId="77777777" w:rsidR="00DF43F1" w:rsidRDefault="00DF43F1" w:rsidP="00DF43F1">
      <w:pPr>
        <w:pStyle w:val="Tiumccp2"/>
      </w:pPr>
      <w:bookmarkStart w:id="14" w:name="_Toc153313098"/>
      <w:r>
        <w:t>1.3.4</w:t>
      </w:r>
      <w:r w:rsidRPr="0064189C">
        <w:t xml:space="preserve"> </w:t>
      </w:r>
      <w:r>
        <w:t>Các trường dữ liệu</w:t>
      </w:r>
      <w:bookmarkEnd w:id="14"/>
    </w:p>
    <w:p w14:paraId="7A22AF1C" w14:textId="042F32CA" w:rsidR="00C831C1" w:rsidRDefault="00A51743" w:rsidP="00A51743">
      <w:pPr>
        <w:pStyle w:val="bang"/>
      </w:pPr>
      <w:bookmarkStart w:id="15" w:name="_Toc153272950"/>
      <w:r w:rsidRPr="00943147">
        <w:t>Bảng 1.</w:t>
      </w:r>
      <w:r>
        <w:t>3:</w:t>
      </w:r>
      <w:r w:rsidRPr="00943147">
        <w:t xml:space="preserve"> Bảng mô tả </w:t>
      </w:r>
      <w:r>
        <w:t>các trường dữ liệu theo yêu cầu cho hệ thống</w:t>
      </w:r>
      <w:bookmarkEnd w:id="15"/>
    </w:p>
    <w:tbl>
      <w:tblPr>
        <w:tblStyle w:val="TableGrid"/>
        <w:tblW w:w="9356" w:type="dxa"/>
        <w:tblInd w:w="108" w:type="dxa"/>
        <w:tblLook w:val="04A0" w:firstRow="1" w:lastRow="0" w:firstColumn="1" w:lastColumn="0" w:noHBand="0" w:noVBand="1"/>
      </w:tblPr>
      <w:tblGrid>
        <w:gridCol w:w="2552"/>
        <w:gridCol w:w="3402"/>
        <w:gridCol w:w="3402"/>
      </w:tblGrid>
      <w:tr w:rsidR="00733CE4" w14:paraId="09083C50" w14:textId="77777777" w:rsidTr="00733CE4">
        <w:tc>
          <w:tcPr>
            <w:tcW w:w="2552" w:type="dxa"/>
          </w:tcPr>
          <w:p w14:paraId="1FA4C3E1" w14:textId="77777777" w:rsidR="00733CE4" w:rsidRPr="007F655B" w:rsidRDefault="00733CE4" w:rsidP="007A2AAF">
            <w:pPr>
              <w:rPr>
                <w:b/>
                <w:sz w:val="26"/>
                <w:szCs w:val="26"/>
              </w:rPr>
            </w:pPr>
            <w:r w:rsidRPr="007F655B">
              <w:rPr>
                <w:b/>
                <w:sz w:val="26"/>
                <w:szCs w:val="26"/>
              </w:rPr>
              <w:t>Dữ liệu</w:t>
            </w:r>
          </w:p>
        </w:tc>
        <w:tc>
          <w:tcPr>
            <w:tcW w:w="3402" w:type="dxa"/>
          </w:tcPr>
          <w:p w14:paraId="0EFB4836" w14:textId="77777777" w:rsidR="00733CE4" w:rsidRPr="007F655B" w:rsidRDefault="00733CE4" w:rsidP="007A2AAF">
            <w:pPr>
              <w:rPr>
                <w:b/>
                <w:sz w:val="26"/>
                <w:szCs w:val="26"/>
              </w:rPr>
            </w:pPr>
            <w:r w:rsidRPr="007F655B">
              <w:rPr>
                <w:b/>
                <w:sz w:val="26"/>
                <w:szCs w:val="26"/>
              </w:rPr>
              <w:t>Yêu cầu</w:t>
            </w:r>
          </w:p>
        </w:tc>
        <w:tc>
          <w:tcPr>
            <w:tcW w:w="3402" w:type="dxa"/>
          </w:tcPr>
          <w:p w14:paraId="590DFF4E" w14:textId="77777777" w:rsidR="00733CE4" w:rsidRPr="007F655B" w:rsidRDefault="00733CE4" w:rsidP="007A2AAF">
            <w:pPr>
              <w:rPr>
                <w:b/>
                <w:sz w:val="26"/>
                <w:szCs w:val="26"/>
              </w:rPr>
            </w:pPr>
            <w:r w:rsidRPr="007F655B">
              <w:rPr>
                <w:b/>
                <w:sz w:val="26"/>
                <w:szCs w:val="26"/>
              </w:rPr>
              <w:t>Kiểu dữ liệu</w:t>
            </w:r>
          </w:p>
        </w:tc>
      </w:tr>
      <w:tr w:rsidR="00733CE4" w14:paraId="79383BF8" w14:textId="77777777" w:rsidTr="00733CE4">
        <w:tc>
          <w:tcPr>
            <w:tcW w:w="2552" w:type="dxa"/>
          </w:tcPr>
          <w:p w14:paraId="1BFE8EE6" w14:textId="77777777" w:rsidR="00733CE4" w:rsidRPr="007F655B" w:rsidRDefault="00101459" w:rsidP="007A2AAF">
            <w:pPr>
              <w:rPr>
                <w:sz w:val="26"/>
                <w:szCs w:val="26"/>
                <w:lang w:val="vi-VN"/>
              </w:rPr>
            </w:pPr>
            <w:r w:rsidRPr="007F655B">
              <w:rPr>
                <w:sz w:val="26"/>
                <w:szCs w:val="26"/>
                <w:lang w:val="vi-VN"/>
              </w:rPr>
              <w:t>Tên người dùng</w:t>
            </w:r>
          </w:p>
        </w:tc>
        <w:tc>
          <w:tcPr>
            <w:tcW w:w="3402" w:type="dxa"/>
          </w:tcPr>
          <w:p w14:paraId="0FBCCC20" w14:textId="77777777" w:rsidR="00733CE4" w:rsidRPr="007F655B" w:rsidRDefault="00733CE4" w:rsidP="007A2AAF">
            <w:pPr>
              <w:rPr>
                <w:sz w:val="26"/>
                <w:szCs w:val="26"/>
              </w:rPr>
            </w:pPr>
            <w:r w:rsidRPr="007F655B">
              <w:rPr>
                <w:sz w:val="26"/>
                <w:szCs w:val="26"/>
              </w:rPr>
              <w:t>Phần đầu của gmail</w:t>
            </w:r>
          </w:p>
        </w:tc>
        <w:tc>
          <w:tcPr>
            <w:tcW w:w="3402" w:type="dxa"/>
          </w:tcPr>
          <w:p w14:paraId="58EF8E70" w14:textId="77777777" w:rsidR="00733CE4" w:rsidRPr="007F655B" w:rsidRDefault="00733CE4" w:rsidP="007A2AAF">
            <w:pPr>
              <w:rPr>
                <w:sz w:val="26"/>
                <w:szCs w:val="26"/>
                <w:lang w:val="vi-VN"/>
              </w:rPr>
            </w:pPr>
            <w:r w:rsidRPr="007F655B">
              <w:rPr>
                <w:sz w:val="26"/>
                <w:szCs w:val="26"/>
                <w:lang w:val="vi-VN"/>
              </w:rPr>
              <w:t>String</w:t>
            </w:r>
          </w:p>
        </w:tc>
      </w:tr>
      <w:tr w:rsidR="00733CE4" w14:paraId="634258C1" w14:textId="77777777" w:rsidTr="00733CE4">
        <w:tc>
          <w:tcPr>
            <w:tcW w:w="2552" w:type="dxa"/>
          </w:tcPr>
          <w:p w14:paraId="7D619EC3" w14:textId="77777777" w:rsidR="00733CE4" w:rsidRPr="007F655B" w:rsidRDefault="00101459" w:rsidP="007A2AAF">
            <w:pPr>
              <w:rPr>
                <w:sz w:val="26"/>
                <w:szCs w:val="26"/>
                <w:lang w:val="vi-VN"/>
              </w:rPr>
            </w:pPr>
            <w:r w:rsidRPr="007F655B">
              <w:rPr>
                <w:sz w:val="26"/>
                <w:szCs w:val="26"/>
                <w:lang w:val="vi-VN"/>
              </w:rPr>
              <w:t>Mật khẩu</w:t>
            </w:r>
          </w:p>
        </w:tc>
        <w:tc>
          <w:tcPr>
            <w:tcW w:w="3402" w:type="dxa"/>
          </w:tcPr>
          <w:p w14:paraId="2514A0D8" w14:textId="77777777" w:rsidR="00733CE4" w:rsidRPr="007F655B" w:rsidRDefault="00733CE4" w:rsidP="007A2AAF">
            <w:pPr>
              <w:rPr>
                <w:sz w:val="26"/>
                <w:szCs w:val="26"/>
              </w:rPr>
            </w:pPr>
          </w:p>
        </w:tc>
        <w:tc>
          <w:tcPr>
            <w:tcW w:w="3402" w:type="dxa"/>
          </w:tcPr>
          <w:p w14:paraId="236B37A4" w14:textId="77777777" w:rsidR="00733CE4" w:rsidRPr="007F655B" w:rsidRDefault="00733CE4" w:rsidP="007A2AAF">
            <w:pPr>
              <w:rPr>
                <w:sz w:val="26"/>
                <w:szCs w:val="26"/>
                <w:lang w:val="vi-VN"/>
              </w:rPr>
            </w:pPr>
            <w:r w:rsidRPr="007F655B">
              <w:rPr>
                <w:sz w:val="26"/>
                <w:szCs w:val="26"/>
                <w:lang w:val="vi-VN"/>
              </w:rPr>
              <w:t>String</w:t>
            </w:r>
          </w:p>
        </w:tc>
      </w:tr>
      <w:tr w:rsidR="00733CE4" w14:paraId="431EDDF0" w14:textId="77777777" w:rsidTr="00733CE4">
        <w:tc>
          <w:tcPr>
            <w:tcW w:w="2552" w:type="dxa"/>
            <w:vMerge w:val="restart"/>
          </w:tcPr>
          <w:p w14:paraId="0353DD93" w14:textId="77777777" w:rsidR="00733CE4" w:rsidRPr="007F655B" w:rsidRDefault="00101459" w:rsidP="00733CE4">
            <w:pPr>
              <w:rPr>
                <w:sz w:val="26"/>
                <w:szCs w:val="26"/>
              </w:rPr>
            </w:pPr>
            <w:r w:rsidRPr="007F655B">
              <w:rPr>
                <w:sz w:val="26"/>
                <w:szCs w:val="26"/>
                <w:lang w:val="vi-VN"/>
              </w:rPr>
              <w:t>Sản phẩm</w:t>
            </w:r>
            <w:r w:rsidR="00733CE4" w:rsidRPr="007F655B">
              <w:rPr>
                <w:sz w:val="26"/>
                <w:szCs w:val="26"/>
              </w:rPr>
              <w:t xml:space="preserve"> </w:t>
            </w:r>
          </w:p>
        </w:tc>
        <w:tc>
          <w:tcPr>
            <w:tcW w:w="3402" w:type="dxa"/>
          </w:tcPr>
          <w:p w14:paraId="436814BD" w14:textId="77777777" w:rsidR="00733CE4" w:rsidRPr="007F655B" w:rsidRDefault="00733CE4" w:rsidP="007A2AAF">
            <w:pPr>
              <w:rPr>
                <w:sz w:val="26"/>
                <w:szCs w:val="26"/>
              </w:rPr>
            </w:pPr>
            <w:r w:rsidRPr="007F655B">
              <w:rPr>
                <w:sz w:val="26"/>
                <w:szCs w:val="26"/>
              </w:rPr>
              <w:t>Barcode</w:t>
            </w:r>
          </w:p>
        </w:tc>
        <w:tc>
          <w:tcPr>
            <w:tcW w:w="3402" w:type="dxa"/>
          </w:tcPr>
          <w:p w14:paraId="0AF06351" w14:textId="77777777" w:rsidR="00733CE4" w:rsidRPr="007F655B" w:rsidRDefault="00733CE4" w:rsidP="007A2AAF">
            <w:pPr>
              <w:rPr>
                <w:sz w:val="26"/>
                <w:szCs w:val="26"/>
                <w:lang w:val="vi-VN"/>
              </w:rPr>
            </w:pPr>
            <w:r w:rsidRPr="007F655B">
              <w:rPr>
                <w:sz w:val="26"/>
                <w:szCs w:val="26"/>
                <w:lang w:val="vi-VN"/>
              </w:rPr>
              <w:t>String</w:t>
            </w:r>
          </w:p>
        </w:tc>
      </w:tr>
      <w:tr w:rsidR="00733CE4" w14:paraId="34266241" w14:textId="77777777" w:rsidTr="00733CE4">
        <w:tc>
          <w:tcPr>
            <w:tcW w:w="2552" w:type="dxa"/>
            <w:vMerge/>
          </w:tcPr>
          <w:p w14:paraId="12350CEB" w14:textId="77777777" w:rsidR="00733CE4" w:rsidRPr="007F655B" w:rsidRDefault="00733CE4" w:rsidP="007A2AAF">
            <w:pPr>
              <w:rPr>
                <w:sz w:val="26"/>
                <w:szCs w:val="26"/>
              </w:rPr>
            </w:pPr>
          </w:p>
        </w:tc>
        <w:tc>
          <w:tcPr>
            <w:tcW w:w="3402" w:type="dxa"/>
          </w:tcPr>
          <w:p w14:paraId="183D46D9" w14:textId="77777777" w:rsidR="00733CE4" w:rsidRPr="007F655B" w:rsidRDefault="00733CE4" w:rsidP="007A2AAF">
            <w:pPr>
              <w:rPr>
                <w:sz w:val="26"/>
                <w:szCs w:val="26"/>
              </w:rPr>
            </w:pPr>
            <w:r w:rsidRPr="007F655B">
              <w:rPr>
                <w:sz w:val="26"/>
                <w:szCs w:val="26"/>
              </w:rPr>
              <w:t>Tên sản phẩm</w:t>
            </w:r>
          </w:p>
        </w:tc>
        <w:tc>
          <w:tcPr>
            <w:tcW w:w="3402" w:type="dxa"/>
          </w:tcPr>
          <w:p w14:paraId="01D3C482" w14:textId="77777777" w:rsidR="00733CE4" w:rsidRPr="007F655B" w:rsidRDefault="00733CE4" w:rsidP="007A2AAF">
            <w:pPr>
              <w:rPr>
                <w:sz w:val="26"/>
                <w:szCs w:val="26"/>
                <w:lang w:val="vi-VN"/>
              </w:rPr>
            </w:pPr>
            <w:r w:rsidRPr="007F655B">
              <w:rPr>
                <w:sz w:val="26"/>
                <w:szCs w:val="26"/>
                <w:lang w:val="vi-VN"/>
              </w:rPr>
              <w:t>String</w:t>
            </w:r>
          </w:p>
        </w:tc>
      </w:tr>
      <w:tr w:rsidR="00733CE4" w14:paraId="4C8D3FDF" w14:textId="77777777" w:rsidTr="00733CE4">
        <w:tc>
          <w:tcPr>
            <w:tcW w:w="2552" w:type="dxa"/>
            <w:vMerge/>
          </w:tcPr>
          <w:p w14:paraId="3F9425D7" w14:textId="77777777" w:rsidR="00733CE4" w:rsidRPr="007F655B" w:rsidRDefault="00733CE4" w:rsidP="007A2AAF">
            <w:pPr>
              <w:rPr>
                <w:sz w:val="26"/>
                <w:szCs w:val="26"/>
              </w:rPr>
            </w:pPr>
          </w:p>
        </w:tc>
        <w:tc>
          <w:tcPr>
            <w:tcW w:w="3402" w:type="dxa"/>
          </w:tcPr>
          <w:p w14:paraId="317C8BDD" w14:textId="77777777" w:rsidR="00733CE4" w:rsidRPr="007F655B" w:rsidRDefault="00733CE4" w:rsidP="00894141">
            <w:pPr>
              <w:rPr>
                <w:sz w:val="26"/>
                <w:szCs w:val="26"/>
              </w:rPr>
            </w:pPr>
            <w:r w:rsidRPr="007F655B">
              <w:rPr>
                <w:sz w:val="26"/>
                <w:szCs w:val="26"/>
              </w:rPr>
              <w:t xml:space="preserve">Gía nhập </w:t>
            </w:r>
          </w:p>
        </w:tc>
        <w:tc>
          <w:tcPr>
            <w:tcW w:w="3402" w:type="dxa"/>
          </w:tcPr>
          <w:p w14:paraId="120E6033" w14:textId="77777777" w:rsidR="00733CE4" w:rsidRPr="007F655B" w:rsidRDefault="00733CE4" w:rsidP="007A2AAF">
            <w:pPr>
              <w:rPr>
                <w:sz w:val="26"/>
                <w:szCs w:val="26"/>
                <w:lang w:val="vi-VN"/>
              </w:rPr>
            </w:pPr>
            <w:r w:rsidRPr="007F655B">
              <w:rPr>
                <w:sz w:val="26"/>
                <w:szCs w:val="26"/>
                <w:lang w:val="vi-VN"/>
              </w:rPr>
              <w:t>Number</w:t>
            </w:r>
          </w:p>
        </w:tc>
      </w:tr>
      <w:tr w:rsidR="00733CE4" w14:paraId="41BFC442" w14:textId="77777777" w:rsidTr="00733CE4">
        <w:tc>
          <w:tcPr>
            <w:tcW w:w="2552" w:type="dxa"/>
            <w:vMerge/>
          </w:tcPr>
          <w:p w14:paraId="61D82274" w14:textId="77777777" w:rsidR="00733CE4" w:rsidRPr="007F655B" w:rsidRDefault="00733CE4" w:rsidP="007A2AAF">
            <w:pPr>
              <w:rPr>
                <w:sz w:val="26"/>
                <w:szCs w:val="26"/>
              </w:rPr>
            </w:pPr>
          </w:p>
        </w:tc>
        <w:tc>
          <w:tcPr>
            <w:tcW w:w="3402" w:type="dxa"/>
          </w:tcPr>
          <w:p w14:paraId="3BAEB12E" w14:textId="77777777" w:rsidR="00733CE4" w:rsidRPr="007F655B" w:rsidRDefault="00733CE4" w:rsidP="00894141">
            <w:pPr>
              <w:rPr>
                <w:sz w:val="26"/>
                <w:szCs w:val="26"/>
              </w:rPr>
            </w:pPr>
            <w:r w:rsidRPr="007F655B">
              <w:rPr>
                <w:sz w:val="26"/>
                <w:szCs w:val="26"/>
              </w:rPr>
              <w:t xml:space="preserve">Gía bán lẻ </w:t>
            </w:r>
          </w:p>
        </w:tc>
        <w:tc>
          <w:tcPr>
            <w:tcW w:w="3402" w:type="dxa"/>
          </w:tcPr>
          <w:p w14:paraId="37D000E9" w14:textId="77777777" w:rsidR="00733CE4" w:rsidRPr="007F655B" w:rsidRDefault="00733CE4" w:rsidP="007A2AAF">
            <w:pPr>
              <w:rPr>
                <w:sz w:val="26"/>
                <w:szCs w:val="26"/>
                <w:lang w:val="vi-VN"/>
              </w:rPr>
            </w:pPr>
            <w:r w:rsidRPr="007F655B">
              <w:rPr>
                <w:sz w:val="26"/>
                <w:szCs w:val="26"/>
                <w:lang w:val="vi-VN"/>
              </w:rPr>
              <w:t>Number</w:t>
            </w:r>
          </w:p>
        </w:tc>
      </w:tr>
      <w:tr w:rsidR="00733CE4" w14:paraId="4F94D591" w14:textId="77777777" w:rsidTr="00733CE4">
        <w:tc>
          <w:tcPr>
            <w:tcW w:w="2552" w:type="dxa"/>
            <w:vMerge/>
          </w:tcPr>
          <w:p w14:paraId="74D8FB1B" w14:textId="77777777" w:rsidR="00733CE4" w:rsidRPr="007F655B" w:rsidRDefault="00733CE4" w:rsidP="007A2AAF">
            <w:pPr>
              <w:rPr>
                <w:sz w:val="26"/>
                <w:szCs w:val="26"/>
              </w:rPr>
            </w:pPr>
          </w:p>
        </w:tc>
        <w:tc>
          <w:tcPr>
            <w:tcW w:w="3402" w:type="dxa"/>
          </w:tcPr>
          <w:p w14:paraId="43262090" w14:textId="77777777" w:rsidR="00733CE4" w:rsidRPr="007F655B" w:rsidRDefault="00733CE4" w:rsidP="00894141">
            <w:pPr>
              <w:rPr>
                <w:sz w:val="26"/>
                <w:szCs w:val="26"/>
              </w:rPr>
            </w:pPr>
            <w:r w:rsidRPr="007F655B">
              <w:rPr>
                <w:sz w:val="26"/>
                <w:szCs w:val="26"/>
              </w:rPr>
              <w:t xml:space="preserve">Phân loại </w:t>
            </w:r>
          </w:p>
        </w:tc>
        <w:tc>
          <w:tcPr>
            <w:tcW w:w="3402" w:type="dxa"/>
          </w:tcPr>
          <w:p w14:paraId="28BC0191" w14:textId="77777777" w:rsidR="00733CE4" w:rsidRPr="007F655B" w:rsidRDefault="00733CE4" w:rsidP="007A2AAF">
            <w:pPr>
              <w:rPr>
                <w:sz w:val="26"/>
                <w:szCs w:val="26"/>
                <w:lang w:val="vi-VN"/>
              </w:rPr>
            </w:pPr>
            <w:r w:rsidRPr="007F655B">
              <w:rPr>
                <w:sz w:val="26"/>
                <w:szCs w:val="26"/>
                <w:lang w:val="vi-VN"/>
              </w:rPr>
              <w:t>String</w:t>
            </w:r>
          </w:p>
        </w:tc>
      </w:tr>
      <w:tr w:rsidR="00733CE4" w14:paraId="303FCAD4" w14:textId="77777777" w:rsidTr="00733CE4">
        <w:tc>
          <w:tcPr>
            <w:tcW w:w="2552" w:type="dxa"/>
            <w:vMerge/>
          </w:tcPr>
          <w:p w14:paraId="1BD1F6DE" w14:textId="77777777" w:rsidR="00733CE4" w:rsidRPr="007F655B" w:rsidRDefault="00733CE4" w:rsidP="007A2AAF">
            <w:pPr>
              <w:rPr>
                <w:sz w:val="26"/>
                <w:szCs w:val="26"/>
              </w:rPr>
            </w:pPr>
          </w:p>
        </w:tc>
        <w:tc>
          <w:tcPr>
            <w:tcW w:w="3402" w:type="dxa"/>
          </w:tcPr>
          <w:p w14:paraId="60F8584C" w14:textId="77777777" w:rsidR="00733CE4" w:rsidRPr="007F655B" w:rsidRDefault="00733CE4" w:rsidP="00894141">
            <w:pPr>
              <w:rPr>
                <w:sz w:val="26"/>
                <w:szCs w:val="26"/>
              </w:rPr>
            </w:pPr>
            <w:r w:rsidRPr="007F655B">
              <w:rPr>
                <w:sz w:val="26"/>
                <w:szCs w:val="26"/>
              </w:rPr>
              <w:t xml:space="preserve">Ngày sản xuất sản phẩm </w:t>
            </w:r>
          </w:p>
        </w:tc>
        <w:tc>
          <w:tcPr>
            <w:tcW w:w="3402" w:type="dxa"/>
          </w:tcPr>
          <w:p w14:paraId="3260378C" w14:textId="77777777" w:rsidR="00733CE4" w:rsidRPr="007F655B" w:rsidRDefault="00733CE4" w:rsidP="007A2AAF">
            <w:pPr>
              <w:rPr>
                <w:sz w:val="26"/>
                <w:szCs w:val="26"/>
                <w:lang w:val="vi-VN"/>
              </w:rPr>
            </w:pPr>
            <w:r w:rsidRPr="007F655B">
              <w:rPr>
                <w:sz w:val="26"/>
                <w:szCs w:val="26"/>
                <w:lang w:val="vi-VN"/>
              </w:rPr>
              <w:t>Date</w:t>
            </w:r>
          </w:p>
        </w:tc>
      </w:tr>
      <w:tr w:rsidR="00733CE4" w14:paraId="1A0735DA" w14:textId="77777777" w:rsidTr="00733CE4">
        <w:tc>
          <w:tcPr>
            <w:tcW w:w="2552" w:type="dxa"/>
          </w:tcPr>
          <w:p w14:paraId="1A55001C" w14:textId="77777777" w:rsidR="00733CE4" w:rsidRPr="007F655B" w:rsidRDefault="00733CE4" w:rsidP="007A2AAF">
            <w:pPr>
              <w:rPr>
                <w:sz w:val="26"/>
                <w:szCs w:val="26"/>
              </w:rPr>
            </w:pPr>
            <w:r w:rsidRPr="007F655B">
              <w:rPr>
                <w:sz w:val="26"/>
                <w:szCs w:val="26"/>
              </w:rPr>
              <w:lastRenderedPageBreak/>
              <w:t>Profile</w:t>
            </w:r>
          </w:p>
        </w:tc>
        <w:tc>
          <w:tcPr>
            <w:tcW w:w="3402" w:type="dxa"/>
          </w:tcPr>
          <w:p w14:paraId="49F1E486" w14:textId="77777777" w:rsidR="00733CE4" w:rsidRPr="007F655B" w:rsidRDefault="00733CE4" w:rsidP="007A2AAF">
            <w:pPr>
              <w:rPr>
                <w:sz w:val="26"/>
                <w:szCs w:val="26"/>
                <w:lang w:val="vi-VN"/>
              </w:rPr>
            </w:pPr>
            <w:r w:rsidRPr="007F655B">
              <w:rPr>
                <w:sz w:val="26"/>
                <w:szCs w:val="26"/>
                <w:lang w:val="vi-VN"/>
              </w:rPr>
              <w:t>/</w:t>
            </w:r>
          </w:p>
        </w:tc>
        <w:tc>
          <w:tcPr>
            <w:tcW w:w="3402" w:type="dxa"/>
          </w:tcPr>
          <w:p w14:paraId="5FD8C4EA" w14:textId="77777777" w:rsidR="00733CE4" w:rsidRPr="007F655B" w:rsidRDefault="00733CE4" w:rsidP="007A2AAF">
            <w:pPr>
              <w:rPr>
                <w:sz w:val="26"/>
                <w:szCs w:val="26"/>
                <w:lang w:val="vi-VN"/>
              </w:rPr>
            </w:pPr>
            <w:r w:rsidRPr="007F655B">
              <w:rPr>
                <w:sz w:val="26"/>
                <w:szCs w:val="26"/>
                <w:lang w:val="vi-VN"/>
              </w:rPr>
              <w:t>/</w:t>
            </w:r>
          </w:p>
        </w:tc>
      </w:tr>
      <w:tr w:rsidR="00733CE4" w14:paraId="50101324" w14:textId="77777777" w:rsidTr="00733CE4">
        <w:tc>
          <w:tcPr>
            <w:tcW w:w="2552" w:type="dxa"/>
          </w:tcPr>
          <w:p w14:paraId="21A9B4CE" w14:textId="77777777" w:rsidR="00733CE4" w:rsidRPr="007F655B" w:rsidRDefault="00733CE4" w:rsidP="007A2AAF">
            <w:pPr>
              <w:rPr>
                <w:sz w:val="26"/>
                <w:szCs w:val="26"/>
              </w:rPr>
            </w:pPr>
            <w:r w:rsidRPr="007F655B">
              <w:rPr>
                <w:sz w:val="26"/>
                <w:szCs w:val="26"/>
              </w:rPr>
              <w:t xml:space="preserve">Khách hàng </w:t>
            </w:r>
          </w:p>
        </w:tc>
        <w:tc>
          <w:tcPr>
            <w:tcW w:w="3402" w:type="dxa"/>
          </w:tcPr>
          <w:p w14:paraId="0689F6B1" w14:textId="77777777" w:rsidR="00733CE4" w:rsidRPr="007F655B" w:rsidRDefault="00733CE4" w:rsidP="007A2AAF">
            <w:pPr>
              <w:rPr>
                <w:sz w:val="26"/>
                <w:szCs w:val="26"/>
                <w:lang w:val="vi-VN"/>
              </w:rPr>
            </w:pPr>
            <w:r w:rsidRPr="007F655B">
              <w:rPr>
                <w:color w:val="000000"/>
                <w:sz w:val="26"/>
                <w:szCs w:val="26"/>
                <w:lang w:val="vi-VN"/>
              </w:rPr>
              <w:t>Tên, số điện thoại, địa chỉ</w:t>
            </w:r>
          </w:p>
        </w:tc>
        <w:tc>
          <w:tcPr>
            <w:tcW w:w="3402" w:type="dxa"/>
          </w:tcPr>
          <w:p w14:paraId="75C98C16" w14:textId="77777777" w:rsidR="00733CE4" w:rsidRPr="007F655B" w:rsidRDefault="00733CE4" w:rsidP="007A2AAF">
            <w:pPr>
              <w:rPr>
                <w:sz w:val="26"/>
                <w:szCs w:val="26"/>
              </w:rPr>
            </w:pPr>
          </w:p>
        </w:tc>
      </w:tr>
    </w:tbl>
    <w:p w14:paraId="0C3A8A9A" w14:textId="1471DDFD" w:rsidR="007B1A23" w:rsidRPr="004A7C39" w:rsidRDefault="00453AB1" w:rsidP="007F655B">
      <w:pPr>
        <w:pStyle w:val="Chng"/>
      </w:pPr>
      <w:r>
        <w:br w:type="page"/>
      </w:r>
      <w:bookmarkStart w:id="16" w:name="_Toc153313099"/>
      <w:r w:rsidRPr="004A7C39">
        <w:lastRenderedPageBreak/>
        <w:t>CHƯƠNG 2</w:t>
      </w:r>
      <w:r w:rsidR="00024496">
        <w:t xml:space="preserve"> – </w:t>
      </w:r>
      <w:r w:rsidR="00D66553">
        <w:t>CƠ SỞ LÝ THUYẾT</w:t>
      </w:r>
      <w:bookmarkEnd w:id="16"/>
      <w:r w:rsidR="00D66553">
        <w:t xml:space="preserve"> </w:t>
      </w:r>
    </w:p>
    <w:p w14:paraId="3CE3DF62" w14:textId="77777777" w:rsidR="00453AB1" w:rsidRPr="00101459" w:rsidRDefault="00453AB1" w:rsidP="00024496">
      <w:pPr>
        <w:pStyle w:val="Nidungvnbn"/>
        <w:rPr>
          <w:lang w:val="vi-VN"/>
        </w:rPr>
      </w:pPr>
      <w:r w:rsidRPr="00B10E7E">
        <w:rPr>
          <w:i/>
        </w:rPr>
        <w:t>Tổng quan</w:t>
      </w:r>
      <w:r w:rsidRPr="00B10E7E">
        <w:t xml:space="preserve">: </w:t>
      </w:r>
      <w:r w:rsidR="00E853E0">
        <w:t>trình bày các</w:t>
      </w:r>
      <w:r w:rsidR="00BE240E">
        <w:t xml:space="preserve"> cơ sở</w:t>
      </w:r>
      <w:r w:rsidR="00E853E0">
        <w:t xml:space="preserve"> </w:t>
      </w:r>
      <w:r w:rsidR="00EE3A98">
        <w:t xml:space="preserve">lý thuyết được áp dụng trong </w:t>
      </w:r>
      <w:r w:rsidR="00BE240E">
        <w:t>quá trình hiện thực đồ án</w:t>
      </w:r>
      <w:r w:rsidR="00101459">
        <w:rPr>
          <w:lang w:val="vi-VN"/>
        </w:rPr>
        <w:t xml:space="preserve"> cuối kỳ.</w:t>
      </w:r>
    </w:p>
    <w:p w14:paraId="0CFD773D" w14:textId="77777777" w:rsidR="00024496" w:rsidRPr="007F655B" w:rsidRDefault="00024496" w:rsidP="00024496">
      <w:pPr>
        <w:pStyle w:val="Tiumccp1"/>
        <w:rPr>
          <w:lang w:val="vi-VN"/>
        </w:rPr>
      </w:pPr>
      <w:bookmarkStart w:id="17" w:name="_Toc153313100"/>
      <w:r w:rsidRPr="007F655B">
        <w:rPr>
          <w:lang w:val="vi-VN"/>
        </w:rPr>
        <w:t xml:space="preserve">1.1 </w:t>
      </w:r>
      <w:r w:rsidR="00BE240E" w:rsidRPr="007F655B">
        <w:rPr>
          <w:lang w:val="vi-VN"/>
        </w:rPr>
        <w:t>ExpressJS</w:t>
      </w:r>
      <w:bookmarkEnd w:id="17"/>
    </w:p>
    <w:p w14:paraId="03BD6AE3" w14:textId="77777777" w:rsidR="0040351F" w:rsidRPr="0040351F" w:rsidRDefault="0040351F" w:rsidP="0040351F">
      <w:pPr>
        <w:pStyle w:val="Nidungvnbn"/>
        <w:rPr>
          <w:lang w:val="vi-VN"/>
        </w:rPr>
      </w:pPr>
      <w:r w:rsidRPr="0040351F">
        <w:rPr>
          <w:lang w:val="vi-VN"/>
        </w:rPr>
        <w:t>ExpressJS là một framework linh hoạt và mạnh mẽ được sử dụng để xây dựng ứng dụng web bằng NodeJS. . Việc sử dụng ExpressJS trong project web POS (web quản lý bán hàng) có nhiều lợi ích như sau:</w:t>
      </w:r>
    </w:p>
    <w:p w14:paraId="14BA3380" w14:textId="77777777" w:rsidR="0040351F" w:rsidRPr="0040351F" w:rsidRDefault="0040351F" w:rsidP="0040351F">
      <w:pPr>
        <w:pStyle w:val="Nidungvnbn"/>
        <w:rPr>
          <w:lang w:val="vi-VN"/>
        </w:rPr>
      </w:pPr>
      <w:r w:rsidRPr="0040351F">
        <w:rPr>
          <w:lang w:val="vi-VN"/>
        </w:rPr>
        <w:t>Xử lý yêu cầu và phản hồi: ExpressJS giúp dễ dàng xử lý yêu cầu HTTP từ phía client và phản hồi tương ứng. Điều này cho phép xây dựng các tính năng như đăng ký, đăng nhập, thêm sản phẩm vào giỏ hàng, thanh toán và xử lý đơn đặt hàng.</w:t>
      </w:r>
    </w:p>
    <w:p w14:paraId="46566F58" w14:textId="77777777" w:rsidR="0040351F" w:rsidRPr="0040351F" w:rsidRDefault="0040351F" w:rsidP="0040351F">
      <w:pPr>
        <w:pStyle w:val="Nidungvnbn"/>
        <w:rPr>
          <w:lang w:val="vi-VN"/>
        </w:rPr>
      </w:pPr>
      <w:r w:rsidRPr="0040351F">
        <w:rPr>
          <w:lang w:val="vi-VN"/>
        </w:rPr>
        <w:t>Định tuyến linh hoạt: ExpressJS cung cấp hệ thống định tuyến mạnh mẽ, giúp quản lý các tuyến đường (routes) trong ứng dụng web bán hàng. Bằng cách xác định các tuyến đường, có thể xử lý các yêu cầu từ client và hiển thị các trang tương ứng như trang chủ, danh sách sản phẩm, chi tiết sản phẩm, giỏ hàng, thanh toán, ...</w:t>
      </w:r>
    </w:p>
    <w:p w14:paraId="7CFA657F" w14:textId="77777777" w:rsidR="0040351F" w:rsidRPr="0040351F" w:rsidRDefault="0040351F" w:rsidP="0040351F">
      <w:pPr>
        <w:pStyle w:val="Nidungvnbn"/>
        <w:rPr>
          <w:lang w:val="vi-VN"/>
        </w:rPr>
      </w:pPr>
      <w:r w:rsidRPr="0040351F">
        <w:rPr>
          <w:lang w:val="vi-VN"/>
        </w:rPr>
        <w:t>Middleware và xác thực: ExpressJS hỗ trợ middleware, cho phép thực hiện các xử lý trung gian trước khi yêu cầu đến các xử lý cuối cùng. Có thể sử dụng middleware để xác thực người dùng, kiểm tra quyền truy cập, ghi nhật ký hoạt động, xử lý lỗi, và nhiều tác vụ khác liên quan đến việc bảo mật và xử lý dữ liệu trong ứng dụng web bán hàng.</w:t>
      </w:r>
    </w:p>
    <w:p w14:paraId="1088D2E1" w14:textId="2D14B3DF" w:rsidR="006F3B9D" w:rsidRPr="006F3B9D" w:rsidRDefault="0040351F" w:rsidP="0040351F">
      <w:pPr>
        <w:pStyle w:val="Nidungvnbn"/>
      </w:pPr>
      <w:r w:rsidRPr="0040351F">
        <w:rPr>
          <w:lang w:val="vi-VN"/>
        </w:rPr>
        <w:t>Thao tác với cơ sở dữ liệu: ExpressJS không đi kèm với một cơ sở dữ liệu cụ thể, nhưng nó linh hoạt và có thể kết hợp với các cơ sở dữ liệu phổ biến như MongoDB hoặc MySQL. Có thể sử dụng các thư viện như Mongoose hoặc Sequelize để tương tác với cơ sở dữ liệu và thực hiện các thao tác như lấy dữ liệu sản phẩm, thêm/sửa/xóa sản phẩm, quản lý đơn đặt hàng, ...</w:t>
      </w:r>
    </w:p>
    <w:p w14:paraId="6C0EC3F9" w14:textId="77777777" w:rsidR="00CE5555" w:rsidRDefault="00CE5555" w:rsidP="006F3B9D">
      <w:pPr>
        <w:pStyle w:val="Tiumccp1"/>
      </w:pPr>
      <w:bookmarkStart w:id="18" w:name="_Toc153313101"/>
      <w:r>
        <w:t xml:space="preserve">1.2 </w:t>
      </w:r>
      <w:r w:rsidR="00BE240E" w:rsidRPr="00BE240E">
        <w:t>MongoDB</w:t>
      </w:r>
      <w:bookmarkEnd w:id="18"/>
    </w:p>
    <w:p w14:paraId="4B0C60E4" w14:textId="77777777" w:rsidR="0040351F" w:rsidRPr="0040351F" w:rsidRDefault="0040351F" w:rsidP="0040351F">
      <w:pPr>
        <w:pStyle w:val="Nidungvnbn"/>
      </w:pPr>
      <w:r w:rsidRPr="0040351F">
        <w:t xml:space="preserve">MongoDB là một hệ quản trị cơ sở dữ liệu phi cấu trúc, NoSQL, được sử dụng </w:t>
      </w:r>
    </w:p>
    <w:p w14:paraId="26A0B7D4" w14:textId="3153D3C0" w:rsidR="0040351F" w:rsidRPr="0040351F" w:rsidRDefault="0040351F" w:rsidP="0040351F">
      <w:pPr>
        <w:pStyle w:val="Nidungvnbn"/>
      </w:pPr>
      <w:r w:rsidRPr="0040351F">
        <w:lastRenderedPageBreak/>
        <w:t>phổ biến trong các ứng dụng web hiện đại. Việc sử dụng MongoDB có nh</w:t>
      </w:r>
      <w:r>
        <w:t xml:space="preserve">iều lợi ích như  </w:t>
      </w:r>
      <w:r w:rsidRPr="0040351F">
        <w:t>sau:</w:t>
      </w:r>
    </w:p>
    <w:p w14:paraId="7EB90253" w14:textId="77777777" w:rsidR="0040351F" w:rsidRPr="0040351F" w:rsidRDefault="0040351F" w:rsidP="0040351F">
      <w:pPr>
        <w:pStyle w:val="Nidungvnbn"/>
      </w:pPr>
      <w:r w:rsidRPr="0040351F">
        <w:t>Phi cấu trúc và linh hoạt: MongoDB là một hệ quản trị cơ sở dữ liệu phi cấu trúc, cho phép lưu trữ dữ liệu dưới dạng tài liệu (document) JSON. Điều này giúp linh hoạt trong việc thay đổi cấu trúc dữ liệu, thêm mới hoặc xóa các trường dữ liệu một cách dễ dàng mà không cần thay đổi cấu trúc tổng thể của cơ sở dữ liệu.</w:t>
      </w:r>
    </w:p>
    <w:p w14:paraId="1A9B20D7" w14:textId="77777777" w:rsidR="0040351F" w:rsidRPr="0040351F" w:rsidRDefault="0040351F" w:rsidP="0040351F">
      <w:pPr>
        <w:pStyle w:val="Nidungvnbn"/>
      </w:pPr>
      <w:r w:rsidRPr="0040351F">
        <w:t>Hiệu suất và mở rộng: MongoDB được thiết kế để có hiệu suất cao và mở rộng tốt, cho phép xử lý lượng dữ liệu lớn và tải trọng công việc cao.</w:t>
      </w:r>
    </w:p>
    <w:p w14:paraId="73E47535" w14:textId="19051B15" w:rsidR="0040351F" w:rsidRPr="0040351F" w:rsidRDefault="0040351F" w:rsidP="00234A9E">
      <w:pPr>
        <w:pStyle w:val="Nidungvnbn"/>
      </w:pPr>
      <w:r w:rsidRPr="0040351F">
        <w:t xml:space="preserve">Tốc độ truy xuất dữ liệu: MongoDB sử dụng cơ chế </w:t>
      </w:r>
      <w:r w:rsidR="00234A9E">
        <w:t xml:space="preserve">lưu trữ trên bộ nhớ đệm để tăng </w:t>
      </w:r>
      <w:r w:rsidRPr="0040351F">
        <w:t>tốc độ truy xuất dữ liệu, giúp cho ứng dụng hoạt động nhanh hơn.</w:t>
      </w:r>
    </w:p>
    <w:p w14:paraId="7E21A833" w14:textId="5C892ADA" w:rsidR="0040351F" w:rsidRPr="0040351F" w:rsidRDefault="0040351F" w:rsidP="0040351F">
      <w:pPr>
        <w:pStyle w:val="Nidungvnbn"/>
      </w:pPr>
      <w:r w:rsidRPr="0040351F">
        <w:t>Khả năng sao lưu dữ liệu: MongoDB cung cấp các khả năng và công cụ để sao lưu và phục</w:t>
      </w:r>
      <w:r w:rsidR="00234A9E">
        <w:t xml:space="preserve"> </w:t>
      </w:r>
      <w:r w:rsidRPr="0040351F">
        <w:t>hồi dữ liệu đảm bảo tính an toàn và khả dụng của dữ liệu.</w:t>
      </w:r>
    </w:p>
    <w:p w14:paraId="6C3EAE00" w14:textId="77777777" w:rsidR="0040351F" w:rsidRPr="0040351F" w:rsidRDefault="0040351F" w:rsidP="0040351F">
      <w:pPr>
        <w:pStyle w:val="Nidungvnbn"/>
      </w:pPr>
      <w:r w:rsidRPr="0040351F">
        <w:t>Tính bảo mật: MongoDB cung cấp các tính năng bảo mật như xác thực người dùng, mã hóa dữ liệu và kiểm soát quyền truy cập. Điều này giúp bảo vệ dữ liệu khách hàng, thông tin giao dịch và các thông tin quan trọng khác trong quá trình quản lý bán hàng.</w:t>
      </w:r>
    </w:p>
    <w:p w14:paraId="3BB7DF7C" w14:textId="6019EF72" w:rsidR="0040351F" w:rsidRDefault="0040351F" w:rsidP="0040351F">
      <w:pPr>
        <w:pStyle w:val="Nidungvnbn"/>
        <w:rPr>
          <w:b/>
        </w:rPr>
      </w:pPr>
      <w:r w:rsidRPr="0040351F">
        <w:t>Dễ dàng mở rộng: MongoDB cho phép mở rộng cơ sở dữ liệu một cách dễ dàng</w:t>
      </w:r>
      <w:r w:rsidR="00EE5468">
        <w:t xml:space="preserve">. </w:t>
      </w:r>
      <w:r w:rsidRPr="0040351F">
        <w:t xml:space="preserve">Tích hợp tốt với JavaScript: MongoDB được tích hợp tốt với JavaScript, cho phép sử dụng ngôn ngữ này cả trong ứng dụng back-end và front-end. Điều này giúp đơn giản hóa việc phát triển và tương tác với cơ sở dữ liệu từ các ứng dụng web sử dụng JavaScript hoặc các framework như Node.js hoặc Angular. </w:t>
      </w:r>
    </w:p>
    <w:p w14:paraId="370758AD" w14:textId="18057ACE" w:rsidR="001757B7" w:rsidRDefault="001757B7" w:rsidP="0040351F">
      <w:pPr>
        <w:pStyle w:val="Tiumccp1"/>
      </w:pPr>
      <w:bookmarkStart w:id="19" w:name="_Toc153313102"/>
      <w:r>
        <w:t>1.3 Javascript</w:t>
      </w:r>
      <w:bookmarkEnd w:id="19"/>
    </w:p>
    <w:p w14:paraId="554C5E87" w14:textId="77777777" w:rsidR="008531A6" w:rsidRPr="008531A6" w:rsidRDefault="008531A6" w:rsidP="008531A6">
      <w:pPr>
        <w:pStyle w:val="Nidungvnbn"/>
      </w:pPr>
      <w:r w:rsidRPr="008531A6">
        <w:t xml:space="preserve">JavaScript là một ngôn ngữ lập trình phổ biến trong phát triển web, và nó được </w:t>
      </w:r>
    </w:p>
    <w:p w14:paraId="47DF5BB2" w14:textId="77777777" w:rsidR="008531A6" w:rsidRDefault="008531A6" w:rsidP="008531A6">
      <w:pPr>
        <w:pStyle w:val="Nidungvnbn"/>
        <w:ind w:firstLine="0"/>
      </w:pPr>
      <w:r w:rsidRPr="008531A6">
        <w:t>sử dụng rộng rãi. Việc sử dụng JavaScript trong p</w:t>
      </w:r>
      <w:r>
        <w:t xml:space="preserve">hát triển web có nhiều lợi ích </w:t>
      </w:r>
    </w:p>
    <w:p w14:paraId="6DA4503C" w14:textId="77777777" w:rsidR="008531A6" w:rsidRDefault="008531A6" w:rsidP="008531A6">
      <w:pPr>
        <w:pStyle w:val="Nidungvnbn"/>
        <w:ind w:firstLine="0"/>
      </w:pPr>
      <w:r>
        <w:t>quan trọng:</w:t>
      </w:r>
    </w:p>
    <w:p w14:paraId="6C92BAA6" w14:textId="77777777" w:rsidR="008531A6" w:rsidRDefault="008531A6" w:rsidP="008531A6">
      <w:pPr>
        <w:pStyle w:val="Nidungvnbn"/>
      </w:pPr>
      <w:r w:rsidRPr="008531A6">
        <w:t>Tương tác người dùng: JavaScript cho phép tạ</w:t>
      </w:r>
      <w:r>
        <w:t xml:space="preserve">o ra các trang web tương tác và </w:t>
      </w:r>
    </w:p>
    <w:p w14:paraId="5C9D953A" w14:textId="540F6BC3" w:rsidR="008531A6" w:rsidRPr="008531A6" w:rsidRDefault="008531A6" w:rsidP="008531A6">
      <w:pPr>
        <w:pStyle w:val="Nidungvnbn"/>
        <w:ind w:firstLine="0"/>
      </w:pPr>
      <w:r w:rsidRPr="008531A6">
        <w:lastRenderedPageBreak/>
        <w:t>đáp ứng, giúp cải thiện trải nghiệm người dùng. Bằng cách sử dụng JavaScript, có thể thực hiện các hành động như xử lý sự kiện, kiểm tra và xác nhận dữ liệu người dùng trước khi gửi lên máy chủ, thay đổi nội dung trang mà không cần tải lại toàn bộ trang và tạo ra các hiệu ứng động hấp dẫn.</w:t>
      </w:r>
    </w:p>
    <w:p w14:paraId="2472C1CA" w14:textId="77777777" w:rsidR="008531A6" w:rsidRPr="008531A6" w:rsidRDefault="008531A6" w:rsidP="008531A6">
      <w:pPr>
        <w:pStyle w:val="Nidungvnbn"/>
      </w:pPr>
      <w:r w:rsidRPr="008531A6">
        <w:t>Tích hợp dễ dàng: JavaScript là ngôn ngữ chủ đạo trong phát triển web, được hỗ trợ trên mọi trình duyệt hiện đại. Do đó, việc tích hợp mã JavaScript vào trang web là dễ dàng và không gặp nhiều rào cản.</w:t>
      </w:r>
    </w:p>
    <w:p w14:paraId="6181358D" w14:textId="77777777" w:rsidR="008531A6" w:rsidRPr="008531A6" w:rsidRDefault="008531A6" w:rsidP="008531A6">
      <w:pPr>
        <w:pStyle w:val="Nidungvnbn"/>
      </w:pPr>
      <w:r w:rsidRPr="008531A6">
        <w:t>Đa nền tảng: JavaScript có thể chạy trên nhiều nền tảng khác nhau, bao gồm trình duyệt web, máy chủ (với Node.js) và thiết bị di động. Điều này cho phép phát triển ứng dụng web và ứng dụng di động sử dụng cùng một ngôn ngữ, giúp tiết kiệm thời gian và công sức trong quá trình phát triển và bảo trì.</w:t>
      </w:r>
    </w:p>
    <w:p w14:paraId="34F053E4" w14:textId="77777777" w:rsidR="008531A6" w:rsidRPr="008531A6" w:rsidRDefault="008531A6" w:rsidP="008531A6">
      <w:pPr>
        <w:pStyle w:val="Nidungvnbn"/>
      </w:pPr>
      <w:r w:rsidRPr="008531A6">
        <w:t>Cộng đồng mạnh mẽ: JavaScript có một cộng đồng phát triển đông đảo và sôi nổi. Có hàng ngàn thư viện, framework và công cụ JavaScript có sẵn để hỗ trợ phát triển web. Có thể tìm thấy tài liệu, ví dụ và hỗ trợ từ cộng đồng này, giúp nhanh chóng giải quyết các vấn đề và tận dụng tối đa tiềm năng của JavaScript.</w:t>
      </w:r>
    </w:p>
    <w:p w14:paraId="02CF1A5D" w14:textId="77777777" w:rsidR="008531A6" w:rsidRPr="008531A6" w:rsidRDefault="008531A6" w:rsidP="008531A6">
      <w:pPr>
        <w:pStyle w:val="Nidungvnbn"/>
      </w:pPr>
      <w:r w:rsidRPr="008531A6">
        <w:t>Giao tiếp với server: JavaScript cho phép giao tiếp với server thông qua các công nghệ như AJAX (Asynchronous JavaScript and XML) hoặc Fetch API. AJAX cho phép gửi và nhận dữ liệu từ server mà không cần tải lại trang. Bằng cách sử dụng AJAX, có thể gửi yêu cầu HTTP bất đồng bộ đến server và xử lý kết quả trả về mà không làm gián đoạn trải nghiệm người dùng. Fetch API là một cách tiếp cận hiện đại hơn và cung cấp một giao diện dễ sử dụng để gửi và nhận dữ liệu từ server.</w:t>
      </w:r>
    </w:p>
    <w:p w14:paraId="5E330EAA" w14:textId="77777777" w:rsidR="008531A6" w:rsidRPr="008531A6" w:rsidRDefault="008531A6" w:rsidP="008531A6">
      <w:pPr>
        <w:pStyle w:val="Nidungvnbn"/>
      </w:pPr>
      <w:r w:rsidRPr="008531A6">
        <w:t>Xây dựng giao diện người dùng động: JavaScript cho phép tạo giao diện người dùng động và tương tác. Có thể sử dụng JavaScript để thêm, sửa, xóa các phần tử trên trang, tạo các hiệu ứng động, tương tác với người dùng qua sự kiện (như nhấp chuột, nhập liệu) và thay đổi nội dung trang mà không cần tải lại hoàn toàn trang. Điều này tạo ra trải nghiệm người dùng mượt mà và tương tác.</w:t>
      </w:r>
    </w:p>
    <w:p w14:paraId="67C68865" w14:textId="77777777" w:rsidR="008531A6" w:rsidRPr="008531A6" w:rsidRDefault="008531A6" w:rsidP="008531A6">
      <w:pPr>
        <w:pStyle w:val="Nidungvnbn"/>
      </w:pPr>
      <w:r w:rsidRPr="008531A6">
        <w:lastRenderedPageBreak/>
        <w:t>Xử lý dữ liệu phía client: JavaScript cho phép xử lý dữ liệu phía client trước khi gửi dữ liệu lên server. Có thể thực hiện kiểm tra dữ liệu người dùng, xác thực dữ liệu, thay đổi định dạng dữ liệu, tính toán và xử lý các tác vụ phức tạp khác trên dữ liệu trên trình duyệt. Điều này giúp giảm tải băng thông và tăng tốc độ phản hồi của ứng dụng, vì một phần xử lý dữ liệu được thực hiện trên trình duyệt thay vì gửi yêu cầu tới server.</w:t>
      </w:r>
    </w:p>
    <w:p w14:paraId="614A0DAA" w14:textId="015A1CD9" w:rsidR="00264AF1" w:rsidRDefault="00264AF1" w:rsidP="008531A6">
      <w:pPr>
        <w:pStyle w:val="Tiumccp1"/>
      </w:pPr>
      <w:bookmarkStart w:id="20" w:name="_Toc153313103"/>
      <w:r>
        <w:t xml:space="preserve">1.4 </w:t>
      </w:r>
      <w:r w:rsidRPr="00264AF1">
        <w:t>Handlebars</w:t>
      </w:r>
      <w:bookmarkEnd w:id="20"/>
    </w:p>
    <w:p w14:paraId="06A23214" w14:textId="77777777" w:rsidR="00AC2550" w:rsidRDefault="00AC2550" w:rsidP="00AC2550">
      <w:pPr>
        <w:pStyle w:val="Nidungvnbn"/>
      </w:pPr>
      <w:r>
        <w:t>Handlebars là một thư viện template engine phổ biến trong phát triển web. Nó cho phép lập trình viên tạo ra các template HTML linh hoạt và dễ dàng quản lý bằng cách sử dụng cú pháp tương tự như các ngôn ngữ lập trình khác.</w:t>
      </w:r>
    </w:p>
    <w:p w14:paraId="6C44228D" w14:textId="1767DEC4" w:rsidR="001757B7" w:rsidRDefault="00AC2550" w:rsidP="00AC2550">
      <w:pPr>
        <w:pStyle w:val="Nidungvnbn"/>
      </w:pPr>
      <w:r>
        <w:t>Handlebars giúp tách biệt logic và giao diện trong ứng dụng web bằng cách cho phép bạn định nghĩa các template HTML chứa các thẻ và cú pháp đặc biệt. Bằng cách sử dụng Handlebars, bạn có thể thêm các biểu thức, điều kiện, vòng lặp vào template HTML để tạo ra các trang web động và tùy chỉnh.</w:t>
      </w:r>
    </w:p>
    <w:p w14:paraId="0CEE6733" w14:textId="77777777" w:rsidR="001757B7" w:rsidRPr="00B10E7E" w:rsidRDefault="001757B7" w:rsidP="001757B7">
      <w:pPr>
        <w:pStyle w:val="Nidungvnbn"/>
        <w:ind w:firstLine="0"/>
        <w:jc w:val="left"/>
      </w:pPr>
    </w:p>
    <w:p w14:paraId="30F9B943" w14:textId="77777777" w:rsidR="00867C2D" w:rsidRDefault="00867C2D" w:rsidP="002D796D">
      <w:pPr>
        <w:pStyle w:val="Nidungvnbn"/>
        <w:jc w:val="center"/>
      </w:pPr>
    </w:p>
    <w:p w14:paraId="77451FD8" w14:textId="77777777" w:rsidR="00867C2D" w:rsidRDefault="00867C2D" w:rsidP="00867C2D"/>
    <w:p w14:paraId="31E39FE0" w14:textId="77777777" w:rsidR="00453AB1" w:rsidRDefault="00453AB1">
      <w:pPr>
        <w:spacing w:after="200" w:line="276" w:lineRule="auto"/>
        <w:rPr>
          <w:sz w:val="26"/>
          <w:szCs w:val="26"/>
        </w:rPr>
      </w:pPr>
    </w:p>
    <w:p w14:paraId="04791857" w14:textId="77777777" w:rsidR="00867C2D" w:rsidRDefault="00867C2D">
      <w:pPr>
        <w:spacing w:after="200" w:line="276" w:lineRule="auto"/>
        <w:rPr>
          <w:b/>
          <w:sz w:val="32"/>
          <w:szCs w:val="32"/>
        </w:rPr>
      </w:pPr>
      <w:r>
        <w:br w:type="page"/>
      </w:r>
    </w:p>
    <w:p w14:paraId="34A76B6B" w14:textId="77777777" w:rsidR="00453AB1" w:rsidRPr="00453AB1" w:rsidRDefault="00453AB1" w:rsidP="004A7C39">
      <w:pPr>
        <w:pStyle w:val="Chng"/>
      </w:pPr>
      <w:bookmarkStart w:id="21" w:name="_Toc153313104"/>
      <w:r w:rsidRPr="00453AB1">
        <w:lastRenderedPageBreak/>
        <w:t>CHƯƠNG 3</w:t>
      </w:r>
      <w:r w:rsidR="004A7C39">
        <w:t xml:space="preserve"> –</w:t>
      </w:r>
      <w:r w:rsidR="00024496">
        <w:t xml:space="preserve"> </w:t>
      </w:r>
      <w:r w:rsidR="00C35654">
        <w:t>PHÂN TÍCH THIẾT KẾ</w:t>
      </w:r>
      <w:bookmarkEnd w:id="21"/>
    </w:p>
    <w:p w14:paraId="15D0A8FD" w14:textId="77777777" w:rsidR="00453AB1" w:rsidRPr="00B10E7E" w:rsidRDefault="00C35654" w:rsidP="004A7C39">
      <w:pPr>
        <w:pStyle w:val="Nidungvnbn"/>
      </w:pPr>
      <w:r>
        <w:rPr>
          <w:i/>
        </w:rPr>
        <w:t>Chương 3 trình bày việc phân tích thiết kế hệ thống trực quan thông qua các sơ đồ hướng đối tượng.</w:t>
      </w:r>
    </w:p>
    <w:p w14:paraId="00EF9F79" w14:textId="2C2AAAA3" w:rsidR="00453AB1" w:rsidRDefault="00CA1C39" w:rsidP="00CA1C39">
      <w:pPr>
        <w:pStyle w:val="Tiumccp1"/>
      </w:pPr>
      <w:bookmarkStart w:id="22" w:name="_Toc153313105"/>
      <w:r>
        <w:t xml:space="preserve">3.1 </w:t>
      </w:r>
      <w:r w:rsidR="002A0E99">
        <w:t>Đặt vấn đ</w:t>
      </w:r>
      <w:r w:rsidR="00C15DFE">
        <w:t>ề</w:t>
      </w:r>
      <w:bookmarkEnd w:id="22"/>
    </w:p>
    <w:p w14:paraId="03C582DC" w14:textId="77777777" w:rsidR="007B1A23" w:rsidRPr="00032D99" w:rsidRDefault="002A0E99" w:rsidP="002A0E99">
      <w:pPr>
        <w:pStyle w:val="Nidungvnbn"/>
        <w:rPr>
          <w:lang w:val="vi-VN"/>
        </w:rPr>
      </w:pPr>
      <w:r>
        <w:t xml:space="preserve">Ứng dụng web </w:t>
      </w:r>
      <w:r w:rsidR="00682284">
        <w:t>POS</w:t>
      </w:r>
      <w:r w:rsidR="00032D99">
        <w:rPr>
          <w:lang w:val="vi-VN"/>
        </w:rPr>
        <w:t xml:space="preserve"> sẽ giúp quản lý quá trình quản </w:t>
      </w:r>
      <w:r w:rsidR="00CB49AC">
        <w:rPr>
          <w:lang w:val="vi-VN"/>
        </w:rPr>
        <w:t>lý quá trình</w:t>
      </w:r>
      <w:r w:rsidR="00A32483">
        <w:rPr>
          <w:lang w:val="vi-VN"/>
        </w:rPr>
        <w:t xml:space="preserve"> mua bán diễn ra tại cửa hàng</w:t>
      </w:r>
      <w:r w:rsidR="00670590">
        <w:rPr>
          <w:lang w:val="vi-VN"/>
        </w:rPr>
        <w:t xml:space="preserve">. Việc giao tiếp với hệ thống chỉ diễn ra trên hai đối tượng Quản lý/Admin và nhân viên bán hàng. Hệ thống phải đáp ứng các chức năng chủ yếu </w:t>
      </w:r>
      <w:r w:rsidR="009332BA">
        <w:rPr>
          <w:lang w:val="vi-VN"/>
        </w:rPr>
        <w:t xml:space="preserve">liên quan đến mua bán. </w:t>
      </w:r>
      <w:r w:rsidR="00CB49AC">
        <w:rPr>
          <w:lang w:val="vi-VN"/>
        </w:rPr>
        <w:t xml:space="preserve"> </w:t>
      </w:r>
    </w:p>
    <w:p w14:paraId="4B39D13E" w14:textId="77777777" w:rsidR="0097415C" w:rsidRPr="007F655B" w:rsidRDefault="00207DC2" w:rsidP="005C2D12">
      <w:pPr>
        <w:pStyle w:val="Tiumccp1"/>
        <w:rPr>
          <w:lang w:val="vi-VN"/>
        </w:rPr>
      </w:pPr>
      <w:bookmarkStart w:id="23" w:name="_Toc153313106"/>
      <w:r w:rsidRPr="007F655B">
        <w:rPr>
          <w:lang w:val="vi-VN"/>
        </w:rPr>
        <w:t xml:space="preserve">3.2 </w:t>
      </w:r>
      <w:r w:rsidR="007A2AAF" w:rsidRPr="007F655B">
        <w:rPr>
          <w:lang w:val="vi-VN"/>
        </w:rPr>
        <w:t>Thiết kế sơ đồ hệ thống</w:t>
      </w:r>
      <w:bookmarkEnd w:id="23"/>
    </w:p>
    <w:p w14:paraId="041D1A04" w14:textId="6FC04C00" w:rsidR="0097415C" w:rsidRPr="007F655B" w:rsidRDefault="005C2D12" w:rsidP="0004662B">
      <w:pPr>
        <w:pStyle w:val="Bngbiu-nidung"/>
        <w:rPr>
          <w:lang w:val="vi-VN"/>
        </w:rPr>
      </w:pPr>
      <w:r w:rsidRPr="005C2D12">
        <w:rPr>
          <w:rStyle w:val="NidungvnbnChar"/>
          <w:noProof/>
        </w:rPr>
        <w:drawing>
          <wp:anchor distT="0" distB="0" distL="114300" distR="114300" simplePos="0" relativeHeight="251700736" behindDoc="0" locked="0" layoutInCell="1" allowOverlap="1" wp14:anchorId="6CCA3158" wp14:editId="3F307C35">
            <wp:simplePos x="0" y="0"/>
            <wp:positionH relativeFrom="column">
              <wp:posOffset>625475</wp:posOffset>
            </wp:positionH>
            <wp:positionV relativeFrom="paragraph">
              <wp:posOffset>772160</wp:posOffset>
            </wp:positionV>
            <wp:extent cx="4533900" cy="43167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900" cy="4316730"/>
                    </a:xfrm>
                    <a:prstGeom prst="rect">
                      <a:avLst/>
                    </a:prstGeom>
                  </pic:spPr>
                </pic:pic>
              </a:graphicData>
            </a:graphic>
            <wp14:sizeRelH relativeFrom="margin">
              <wp14:pctWidth>0</wp14:pctWidth>
            </wp14:sizeRelH>
            <wp14:sizeRelV relativeFrom="margin">
              <wp14:pctHeight>0</wp14:pctHeight>
            </wp14:sizeRelV>
          </wp:anchor>
        </w:drawing>
      </w:r>
      <w:r w:rsidRPr="007F655B">
        <w:rPr>
          <w:rStyle w:val="NidungvnbnChar"/>
          <w:lang w:val="vi-VN"/>
        </w:rPr>
        <w:t>Mô hình use case tổng quát mô tả các chức năng của web và sự tương tác của</w:t>
      </w:r>
      <w:r w:rsidRPr="007F655B">
        <w:rPr>
          <w:rStyle w:val="NidungvnbnChar"/>
          <w:lang w:val="vi-VN"/>
        </w:rPr>
        <w:br/>
        <w:t>admin với người dùng đối với trang web</w:t>
      </w:r>
      <w:r w:rsidRPr="007F655B">
        <w:rPr>
          <w:i/>
          <w:lang w:val="vi-VN"/>
        </w:rPr>
        <w:t>.</w:t>
      </w:r>
      <w:r w:rsidR="00207DC2" w:rsidRPr="007F655B">
        <w:rPr>
          <w:lang w:val="vi-VN"/>
        </w:rPr>
        <w:t xml:space="preserve"> </w:t>
      </w:r>
    </w:p>
    <w:p w14:paraId="4747EBB5" w14:textId="1B3B43EF" w:rsidR="004372D1" w:rsidRPr="00A81E28" w:rsidRDefault="004372D1" w:rsidP="00A81E28">
      <w:pPr>
        <w:pStyle w:val="hinh"/>
        <w:rPr>
          <w:rStyle w:val="NidungvnbnChar"/>
        </w:rPr>
      </w:pPr>
      <w:bookmarkStart w:id="24" w:name="_Toc153274106"/>
      <w:r w:rsidRPr="00A81E28">
        <w:rPr>
          <w:rStyle w:val="NidungvnbnChar"/>
        </w:rPr>
        <w:lastRenderedPageBreak/>
        <w:t>Hình 3.1: Usecase hệ thống</w:t>
      </w:r>
      <w:bookmarkEnd w:id="24"/>
      <w:r w:rsidRPr="00A81E28">
        <w:rPr>
          <w:rStyle w:val="NidungvnbnChar"/>
        </w:rPr>
        <w:t xml:space="preserve"> </w:t>
      </w:r>
    </w:p>
    <w:p w14:paraId="4325A5FD" w14:textId="2FFD229C" w:rsidR="003360D4" w:rsidRPr="006B00B3" w:rsidRDefault="00600FF2" w:rsidP="006B00B3">
      <w:pPr>
        <w:pStyle w:val="Bngbiu-nidung"/>
        <w:rPr>
          <w:rStyle w:val="NidungvnbnChar"/>
          <w:lang w:val="vi-VN"/>
        </w:rPr>
      </w:pPr>
      <w:r w:rsidRPr="00A67D22">
        <w:rPr>
          <w:rStyle w:val="NidungvnbnChar"/>
          <w:noProof/>
        </w:rPr>
        <w:drawing>
          <wp:anchor distT="0" distB="0" distL="114300" distR="114300" simplePos="0" relativeHeight="251613696" behindDoc="0" locked="0" layoutInCell="1" allowOverlap="1" wp14:anchorId="11E7494F" wp14:editId="7769C6D0">
            <wp:simplePos x="0" y="0"/>
            <wp:positionH relativeFrom="column">
              <wp:posOffset>397510</wp:posOffset>
            </wp:positionH>
            <wp:positionV relativeFrom="paragraph">
              <wp:posOffset>474980</wp:posOffset>
            </wp:positionV>
            <wp:extent cx="4716145" cy="436689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145" cy="4366895"/>
                    </a:xfrm>
                    <a:prstGeom prst="rect">
                      <a:avLst/>
                    </a:prstGeom>
                  </pic:spPr>
                </pic:pic>
              </a:graphicData>
            </a:graphic>
            <wp14:sizeRelH relativeFrom="margin">
              <wp14:pctWidth>0</wp14:pctWidth>
            </wp14:sizeRelH>
            <wp14:sizeRelV relativeFrom="margin">
              <wp14:pctHeight>0</wp14:pctHeight>
            </wp14:sizeRelV>
          </wp:anchor>
        </w:drawing>
      </w:r>
      <w:r w:rsidR="0027373B" w:rsidRPr="007F655B">
        <w:rPr>
          <w:rStyle w:val="NidungvnbnChar"/>
          <w:lang w:val="vi-VN"/>
        </w:rPr>
        <w:t>Hành vi của admin</w:t>
      </w:r>
      <w:r w:rsidR="00A67D22" w:rsidRPr="007F655B">
        <w:rPr>
          <w:rStyle w:val="NidungvnbnChar"/>
          <w:lang w:val="vi-VN"/>
        </w:rPr>
        <w:t xml:space="preserve"> tương tác trên hệ thốn</w:t>
      </w:r>
      <w:r w:rsidR="00A67D22" w:rsidRPr="007F655B">
        <w:rPr>
          <w:rStyle w:val="fontstyle01"/>
          <w:lang w:val="vi-VN"/>
        </w:rPr>
        <w:t>g</w:t>
      </w:r>
    </w:p>
    <w:p w14:paraId="165DBD38" w14:textId="1BED6746" w:rsidR="0024079C" w:rsidRPr="00A81E28" w:rsidRDefault="0024079C" w:rsidP="00A81E28">
      <w:pPr>
        <w:pStyle w:val="hinh"/>
        <w:rPr>
          <w:rStyle w:val="NidungvnbnChar"/>
        </w:rPr>
      </w:pPr>
      <w:bookmarkStart w:id="25" w:name="_Toc153274107"/>
      <w:r w:rsidRPr="00A81E28">
        <w:rPr>
          <w:rStyle w:val="NidungvnbnChar"/>
        </w:rPr>
        <w:t>H</w:t>
      </w:r>
      <w:r w:rsidR="006B00B3" w:rsidRPr="00A81E28">
        <w:rPr>
          <w:rStyle w:val="NidungvnbnChar"/>
        </w:rPr>
        <w:t>ình 3.2</w:t>
      </w:r>
      <w:r w:rsidRPr="00A81E28">
        <w:rPr>
          <w:rStyle w:val="NidungvnbnChar"/>
        </w:rPr>
        <w:t>.</w:t>
      </w:r>
      <w:r w:rsidR="006B00B3" w:rsidRPr="00A81E28">
        <w:rPr>
          <w:rStyle w:val="NidungvnbnChar"/>
        </w:rPr>
        <w:t xml:space="preserve"> Usecase của admin đối với hệ thống</w:t>
      </w:r>
      <w:bookmarkEnd w:id="25"/>
      <w:r w:rsidRPr="00A81E28">
        <w:rPr>
          <w:rStyle w:val="NidungvnbnChar"/>
        </w:rPr>
        <w:t xml:space="preserve"> </w:t>
      </w:r>
    </w:p>
    <w:p w14:paraId="2530CCCF" w14:textId="23963BD8" w:rsidR="005D5A7D" w:rsidRDefault="005D5A7D">
      <w:pPr>
        <w:spacing w:after="200" w:line="276" w:lineRule="auto"/>
        <w:rPr>
          <w:rStyle w:val="fontstyle01"/>
        </w:rPr>
      </w:pPr>
    </w:p>
    <w:p w14:paraId="7B8D3024" w14:textId="5ACE02F4" w:rsidR="00A67D22" w:rsidRPr="00C15DFE" w:rsidRDefault="005D5A7D" w:rsidP="00C15DFE">
      <w:pPr>
        <w:pStyle w:val="Bngbiu-nidung"/>
        <w:rPr>
          <w:rFonts w:ascii="TimesNewRomanPSMT" w:hAnsi="TimesNewRomanPSMT"/>
          <w:color w:val="000000"/>
        </w:rPr>
      </w:pPr>
      <w:r w:rsidRPr="005D5A7D">
        <w:rPr>
          <w:noProof/>
        </w:rPr>
        <w:lastRenderedPageBreak/>
        <w:drawing>
          <wp:anchor distT="0" distB="0" distL="114300" distR="114300" simplePos="0" relativeHeight="251699712" behindDoc="0" locked="0" layoutInCell="1" allowOverlap="1" wp14:anchorId="60D9C1C8" wp14:editId="2C542096">
            <wp:simplePos x="0" y="0"/>
            <wp:positionH relativeFrom="column">
              <wp:posOffset>459105</wp:posOffset>
            </wp:positionH>
            <wp:positionV relativeFrom="paragraph">
              <wp:posOffset>390525</wp:posOffset>
            </wp:positionV>
            <wp:extent cx="4810760" cy="4661535"/>
            <wp:effectExtent l="0" t="0" r="889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63"/>
                    <a:stretch/>
                  </pic:blipFill>
                  <pic:spPr bwMode="auto">
                    <a:xfrm>
                      <a:off x="0" y="0"/>
                      <a:ext cx="4810760" cy="466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D22">
        <w:rPr>
          <w:rStyle w:val="fontstyle01"/>
        </w:rPr>
        <w:t>Hành vi của người dùng tương tác trên hệ thống</w:t>
      </w:r>
    </w:p>
    <w:p w14:paraId="7B4B7E21" w14:textId="7697E430" w:rsidR="0094346D" w:rsidRDefault="003F714A" w:rsidP="0094346D">
      <w:pPr>
        <w:pStyle w:val="hinh"/>
        <w:rPr>
          <w:rStyle w:val="NidungvnbnChar"/>
        </w:rPr>
      </w:pPr>
      <w:bookmarkStart w:id="26" w:name="_Toc153274108"/>
      <w:r w:rsidRPr="00A81E28">
        <w:rPr>
          <w:rStyle w:val="NidungvnbnChar"/>
        </w:rPr>
        <w:t>Hình 3.3. Usecase của nhân viên đối với hệ thống</w:t>
      </w:r>
      <w:bookmarkEnd w:id="26"/>
      <w:r w:rsidRPr="00A81E28">
        <w:rPr>
          <w:rStyle w:val="NidungvnbnChar"/>
        </w:rPr>
        <w:t xml:space="preserve"> </w:t>
      </w:r>
    </w:p>
    <w:p w14:paraId="77AB02D0" w14:textId="4D34B7E0" w:rsidR="003F714A" w:rsidRPr="0094346D" w:rsidRDefault="0094346D" w:rsidP="0094346D">
      <w:pPr>
        <w:spacing w:after="200" w:line="276" w:lineRule="auto"/>
        <w:rPr>
          <w:sz w:val="26"/>
          <w:szCs w:val="26"/>
          <w:lang w:val="vi-VN"/>
        </w:rPr>
      </w:pPr>
      <w:r>
        <w:rPr>
          <w:rStyle w:val="NidungvnbnChar"/>
        </w:rPr>
        <w:br w:type="page"/>
      </w:r>
    </w:p>
    <w:p w14:paraId="727CD32E" w14:textId="1C0F2793" w:rsidR="00207DC2" w:rsidRDefault="00207DC2" w:rsidP="00207DC2">
      <w:pPr>
        <w:pStyle w:val="Tiumccp1"/>
      </w:pPr>
      <w:bookmarkStart w:id="27" w:name="_Toc153313107"/>
      <w:r>
        <w:lastRenderedPageBreak/>
        <w:t xml:space="preserve">3.3 </w:t>
      </w:r>
      <w:r w:rsidR="004443A8">
        <w:t>Hoạt động của trang web</w:t>
      </w:r>
      <w:bookmarkEnd w:id="27"/>
      <w:r w:rsidR="004443A8">
        <w:t xml:space="preserve"> </w:t>
      </w:r>
    </w:p>
    <w:p w14:paraId="55862A17" w14:textId="50AF5D77" w:rsidR="008762F1" w:rsidRPr="00C15DFE" w:rsidRDefault="00987A66" w:rsidP="00C15DFE">
      <w:pPr>
        <w:pStyle w:val="Nidungvnbn"/>
        <w:rPr>
          <w:rStyle w:val="Emphasis"/>
          <w:i w:val="0"/>
          <w:iCs w:val="0"/>
        </w:rPr>
      </w:pPr>
      <w:r w:rsidRPr="0097615B">
        <w:rPr>
          <w:noProof/>
        </w:rPr>
        <w:drawing>
          <wp:anchor distT="0" distB="0" distL="114300" distR="114300" simplePos="0" relativeHeight="251612672" behindDoc="0" locked="0" layoutInCell="1" allowOverlap="1" wp14:anchorId="24831376" wp14:editId="302FE5C5">
            <wp:simplePos x="0" y="0"/>
            <wp:positionH relativeFrom="column">
              <wp:posOffset>1601470</wp:posOffset>
            </wp:positionH>
            <wp:positionV relativeFrom="paragraph">
              <wp:posOffset>529590</wp:posOffset>
            </wp:positionV>
            <wp:extent cx="2527300" cy="402209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7300" cy="4022090"/>
                    </a:xfrm>
                    <a:prstGeom prst="rect">
                      <a:avLst/>
                    </a:prstGeom>
                  </pic:spPr>
                </pic:pic>
              </a:graphicData>
            </a:graphic>
            <wp14:sizeRelH relativeFrom="margin">
              <wp14:pctWidth>0</wp14:pctWidth>
            </wp14:sizeRelH>
            <wp14:sizeRelV relativeFrom="margin">
              <wp14:pctHeight>0</wp14:pctHeight>
            </wp14:sizeRelV>
          </wp:anchor>
        </w:drawing>
      </w:r>
      <w:r w:rsidR="00AA2896">
        <w:t>Hoạt động đăng ký tài khoản mới của admin</w:t>
      </w:r>
      <w:r w:rsidR="00207DC2" w:rsidRPr="00B10E7E">
        <w:t xml:space="preserve"> </w:t>
      </w:r>
    </w:p>
    <w:p w14:paraId="7F520992" w14:textId="77777777" w:rsidR="00C15DFE" w:rsidRDefault="00C15DFE" w:rsidP="00207DC2">
      <w:pPr>
        <w:pStyle w:val="Nidungvnbn"/>
        <w:rPr>
          <w:rStyle w:val="Emphasis"/>
          <w:b/>
          <w:bCs/>
        </w:rPr>
      </w:pPr>
    </w:p>
    <w:p w14:paraId="09233BF1" w14:textId="1F427FD8" w:rsidR="00A81E28" w:rsidRPr="00A81E28" w:rsidRDefault="00A81E28" w:rsidP="00A81E28">
      <w:pPr>
        <w:pStyle w:val="hinh"/>
        <w:rPr>
          <w:rStyle w:val="NidungvnbnChar"/>
          <w:lang w:val="en-US"/>
        </w:rPr>
      </w:pPr>
      <w:bookmarkStart w:id="28" w:name="_Toc153274109"/>
      <w:r w:rsidRPr="00A81E28">
        <w:rPr>
          <w:rStyle w:val="NidungvnbnChar"/>
        </w:rPr>
        <w:t>Hình 3.</w:t>
      </w:r>
      <w:r>
        <w:rPr>
          <w:rStyle w:val="NidungvnbnChar"/>
          <w:lang w:val="en-US"/>
        </w:rPr>
        <w:t>4</w:t>
      </w:r>
      <w:r w:rsidRPr="00A81E28">
        <w:rPr>
          <w:rStyle w:val="NidungvnbnChar"/>
        </w:rPr>
        <w:t xml:space="preserve">. </w:t>
      </w:r>
      <w:r>
        <w:rPr>
          <w:rStyle w:val="NidungvnbnChar"/>
          <w:lang w:val="en-US"/>
        </w:rPr>
        <w:t>Hình ảnh miêu tả hoạt động đăng ký của hệ thống</w:t>
      </w:r>
      <w:bookmarkEnd w:id="28"/>
    </w:p>
    <w:p w14:paraId="6158BFBD" w14:textId="77777777" w:rsidR="00C15DFE" w:rsidRDefault="00C15DFE" w:rsidP="00A81E28">
      <w:pPr>
        <w:pStyle w:val="hinh1"/>
        <w:rPr>
          <w:rStyle w:val="Emphasis"/>
          <w:b/>
          <w:bCs/>
        </w:rPr>
      </w:pPr>
      <w:r>
        <w:rPr>
          <w:rStyle w:val="Emphasis"/>
          <w:b/>
          <w:bCs/>
        </w:rPr>
        <w:br w:type="page"/>
      </w:r>
    </w:p>
    <w:p w14:paraId="655BABDA" w14:textId="7527BA49" w:rsidR="008777EF" w:rsidRPr="00C15DFE" w:rsidRDefault="00A81E28" w:rsidP="00C15DFE">
      <w:pPr>
        <w:pStyle w:val="Nidungvnbn"/>
        <w:rPr>
          <w:rStyle w:val="Emphasis"/>
          <w:i w:val="0"/>
          <w:iCs w:val="0"/>
        </w:rPr>
      </w:pPr>
      <w:r w:rsidRPr="0097615B">
        <w:rPr>
          <w:noProof/>
        </w:rPr>
        <w:lastRenderedPageBreak/>
        <w:drawing>
          <wp:anchor distT="0" distB="0" distL="114300" distR="114300" simplePos="0" relativeHeight="251615744" behindDoc="1" locked="0" layoutInCell="1" allowOverlap="1" wp14:anchorId="19FE88D3" wp14:editId="5EA409EA">
            <wp:simplePos x="0" y="0"/>
            <wp:positionH relativeFrom="column">
              <wp:posOffset>549275</wp:posOffset>
            </wp:positionH>
            <wp:positionV relativeFrom="paragraph">
              <wp:posOffset>396875</wp:posOffset>
            </wp:positionV>
            <wp:extent cx="4629150" cy="426656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4266565"/>
                    </a:xfrm>
                    <a:prstGeom prst="rect">
                      <a:avLst/>
                    </a:prstGeom>
                  </pic:spPr>
                </pic:pic>
              </a:graphicData>
            </a:graphic>
            <wp14:sizeRelH relativeFrom="margin">
              <wp14:pctWidth>0</wp14:pctWidth>
            </wp14:sizeRelH>
            <wp14:sizeRelV relativeFrom="margin">
              <wp14:pctHeight>0</wp14:pctHeight>
            </wp14:sizeRelV>
          </wp:anchor>
        </w:drawing>
      </w:r>
      <w:r w:rsidR="00207DC2">
        <w:rPr>
          <w:rStyle w:val="Emphasis"/>
          <w:b/>
          <w:bCs/>
        </w:rPr>
        <w:t xml:space="preserve">- </w:t>
      </w:r>
      <w:r w:rsidR="00987A66">
        <w:rPr>
          <w:rStyle w:val="Emphasis"/>
          <w:bCs/>
          <w:i w:val="0"/>
        </w:rPr>
        <w:t>Luồng sự kiện cho chức năng đăng nhập</w:t>
      </w:r>
    </w:p>
    <w:p w14:paraId="04E06581" w14:textId="0E47D79F" w:rsidR="00A81E28" w:rsidRDefault="00A81E28">
      <w:pPr>
        <w:spacing w:after="200" w:line="276" w:lineRule="auto"/>
        <w:rPr>
          <w:rStyle w:val="Emphasis"/>
          <w:i w:val="0"/>
          <w:iCs w:val="0"/>
          <w:lang w:val="vi-VN"/>
        </w:rPr>
      </w:pPr>
    </w:p>
    <w:p w14:paraId="5E746179" w14:textId="78CDD40E" w:rsidR="00A81E28" w:rsidRPr="00A81E28" w:rsidRDefault="00A81E28" w:rsidP="00A81E28">
      <w:pPr>
        <w:pStyle w:val="hinh"/>
        <w:rPr>
          <w:rStyle w:val="NidungvnbnChar"/>
          <w:lang w:val="en-US"/>
        </w:rPr>
      </w:pPr>
      <w:bookmarkStart w:id="29" w:name="_Toc153274110"/>
      <w:r w:rsidRPr="00A81E28">
        <w:rPr>
          <w:rStyle w:val="NidungvnbnChar"/>
        </w:rPr>
        <w:t>Hình 3.</w:t>
      </w:r>
      <w:r>
        <w:rPr>
          <w:rStyle w:val="NidungvnbnChar"/>
          <w:lang w:val="en-US"/>
        </w:rPr>
        <w:t>5</w:t>
      </w:r>
      <w:r w:rsidRPr="00A81E28">
        <w:rPr>
          <w:rStyle w:val="NidungvnbnChar"/>
        </w:rPr>
        <w:t xml:space="preserve">. </w:t>
      </w:r>
      <w:r>
        <w:rPr>
          <w:rStyle w:val="NidungvnbnChar"/>
          <w:lang w:val="en-US"/>
        </w:rPr>
        <w:t>Hình ảnh miêu tả hoạt động đăng nhập của hệ thống</w:t>
      </w:r>
      <w:bookmarkEnd w:id="29"/>
    </w:p>
    <w:p w14:paraId="2FA2ABC7" w14:textId="1305F454" w:rsidR="00A81E28" w:rsidRPr="00A36878" w:rsidRDefault="00A81E28">
      <w:pPr>
        <w:spacing w:after="200" w:line="276" w:lineRule="auto"/>
        <w:rPr>
          <w:rStyle w:val="Emphasis"/>
          <w:i w:val="0"/>
          <w:iCs w:val="0"/>
        </w:rPr>
      </w:pPr>
    </w:p>
    <w:p w14:paraId="0EA4C7B0" w14:textId="39444BC9" w:rsidR="00A81E28" w:rsidRDefault="00A81E28">
      <w:pPr>
        <w:spacing w:after="200" w:line="276" w:lineRule="auto"/>
        <w:rPr>
          <w:rStyle w:val="Emphasis"/>
          <w:i w:val="0"/>
          <w:iCs w:val="0"/>
          <w:lang w:val="vi-VN"/>
        </w:rPr>
      </w:pPr>
    </w:p>
    <w:p w14:paraId="628D6EF8" w14:textId="0132DFF5" w:rsidR="00A81E28" w:rsidRDefault="00A81E28">
      <w:pPr>
        <w:spacing w:after="200" w:line="276" w:lineRule="auto"/>
        <w:rPr>
          <w:rStyle w:val="Emphasis"/>
          <w:i w:val="0"/>
          <w:iCs w:val="0"/>
          <w:lang w:val="vi-VN"/>
        </w:rPr>
      </w:pPr>
    </w:p>
    <w:p w14:paraId="66E71D99" w14:textId="746B5BE7" w:rsidR="00A81E28" w:rsidRDefault="00A81E28">
      <w:pPr>
        <w:spacing w:after="200" w:line="276" w:lineRule="auto"/>
        <w:rPr>
          <w:rStyle w:val="Emphasis"/>
          <w:i w:val="0"/>
          <w:iCs w:val="0"/>
          <w:lang w:val="vi-VN"/>
        </w:rPr>
      </w:pPr>
    </w:p>
    <w:p w14:paraId="4B6759F0" w14:textId="27D55BA3" w:rsidR="00A81E28" w:rsidRDefault="00A81E28">
      <w:pPr>
        <w:spacing w:after="200" w:line="276" w:lineRule="auto"/>
        <w:rPr>
          <w:rStyle w:val="Emphasis"/>
          <w:i w:val="0"/>
          <w:iCs w:val="0"/>
          <w:lang w:val="vi-VN"/>
        </w:rPr>
      </w:pPr>
    </w:p>
    <w:p w14:paraId="56F2207B" w14:textId="27E10F7D" w:rsidR="00A81E28" w:rsidRDefault="00A81E28">
      <w:pPr>
        <w:spacing w:after="200" w:line="276" w:lineRule="auto"/>
        <w:rPr>
          <w:rStyle w:val="Emphasis"/>
          <w:i w:val="0"/>
          <w:iCs w:val="0"/>
          <w:lang w:val="vi-VN"/>
        </w:rPr>
      </w:pPr>
    </w:p>
    <w:p w14:paraId="2329A3EA" w14:textId="2D745BCC" w:rsidR="00E46424" w:rsidRPr="00A81E28" w:rsidRDefault="00E46424">
      <w:pPr>
        <w:spacing w:after="200" w:line="276" w:lineRule="auto"/>
        <w:rPr>
          <w:rStyle w:val="Emphasis"/>
          <w:i w:val="0"/>
          <w:iCs w:val="0"/>
          <w:sz w:val="26"/>
          <w:szCs w:val="26"/>
        </w:rPr>
      </w:pPr>
      <w:r>
        <w:rPr>
          <w:rStyle w:val="Emphasis"/>
          <w:i w:val="0"/>
          <w:iCs w:val="0"/>
          <w:lang w:val="vi-VN"/>
        </w:rPr>
        <w:br w:type="page"/>
      </w:r>
    </w:p>
    <w:p w14:paraId="1F4E2B28" w14:textId="3166BF8C" w:rsidR="00C854F4" w:rsidRPr="00C15DFE" w:rsidRDefault="00E46424" w:rsidP="00245A68">
      <w:pPr>
        <w:pStyle w:val="Nidungvnbn"/>
        <w:rPr>
          <w:lang w:val="vi-VN"/>
        </w:rPr>
      </w:pPr>
      <w:r w:rsidRPr="005C2D12">
        <w:rPr>
          <w:noProof/>
        </w:rPr>
        <w:lastRenderedPageBreak/>
        <w:drawing>
          <wp:anchor distT="0" distB="0" distL="114300" distR="114300" simplePos="0" relativeHeight="251636224" behindDoc="0" locked="0" layoutInCell="1" allowOverlap="1" wp14:anchorId="5D472B3D" wp14:editId="2150C2EF">
            <wp:simplePos x="0" y="0"/>
            <wp:positionH relativeFrom="column">
              <wp:posOffset>1473200</wp:posOffset>
            </wp:positionH>
            <wp:positionV relativeFrom="paragraph">
              <wp:posOffset>387350</wp:posOffset>
            </wp:positionV>
            <wp:extent cx="3181350" cy="4895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14"/>
                    <a:stretch/>
                  </pic:blipFill>
                  <pic:spPr>
                    <a:xfrm>
                      <a:off x="0" y="0"/>
                      <a:ext cx="3181350" cy="4895850"/>
                    </a:xfrm>
                    <a:prstGeom prst="rect">
                      <a:avLst/>
                    </a:prstGeom>
                  </pic:spPr>
                </pic:pic>
              </a:graphicData>
            </a:graphic>
            <wp14:sizeRelH relativeFrom="margin">
              <wp14:pctWidth>0</wp14:pctWidth>
            </wp14:sizeRelH>
            <wp14:sizeRelV relativeFrom="margin">
              <wp14:pctHeight>0</wp14:pctHeight>
            </wp14:sizeRelV>
          </wp:anchor>
        </w:drawing>
      </w:r>
      <w:r w:rsidR="008777EF" w:rsidRPr="00C15DFE">
        <w:rPr>
          <w:rStyle w:val="Emphasis"/>
          <w:i w:val="0"/>
          <w:iCs w:val="0"/>
          <w:lang w:val="vi-VN"/>
        </w:rPr>
        <w:t xml:space="preserve">- </w:t>
      </w:r>
      <w:r w:rsidR="00C854F4" w:rsidRPr="00C15DFE">
        <w:rPr>
          <w:rStyle w:val="Emphasis"/>
          <w:i w:val="0"/>
          <w:iCs w:val="0"/>
          <w:lang w:val="vi-VN"/>
        </w:rPr>
        <w:t>Luồng sự kiện cho chức năng thêm khách hàng, thêm sản phẩm</w:t>
      </w:r>
    </w:p>
    <w:p w14:paraId="4D1C5DDD" w14:textId="31194781" w:rsidR="003C520E" w:rsidRPr="00E46424" w:rsidRDefault="003C520E" w:rsidP="00E46424">
      <w:pPr>
        <w:pStyle w:val="Nidungvnbn"/>
        <w:ind w:firstLine="0"/>
        <w:rPr>
          <w:rStyle w:val="Emphasis"/>
          <w:b/>
          <w:bCs/>
          <w:lang w:val="vi-VN"/>
        </w:rPr>
      </w:pPr>
    </w:p>
    <w:p w14:paraId="415F0E6D" w14:textId="70B6E410" w:rsidR="00A81E28" w:rsidRPr="00FF39D5" w:rsidRDefault="00A81E28" w:rsidP="00FF39D5">
      <w:pPr>
        <w:pStyle w:val="hinh"/>
        <w:rPr>
          <w:rStyle w:val="NidungvnbnChar"/>
        </w:rPr>
      </w:pPr>
      <w:bookmarkStart w:id="30" w:name="_Toc153274111"/>
      <w:r w:rsidRPr="00FF39D5">
        <w:rPr>
          <w:rStyle w:val="NidungvnbnChar"/>
        </w:rPr>
        <w:t xml:space="preserve">Hình 3.6. Hình ảnh miêu tả hoạt động </w:t>
      </w:r>
      <w:r w:rsidR="0094346D" w:rsidRPr="00FF39D5">
        <w:rPr>
          <w:rStyle w:val="NidungvnbnChar"/>
        </w:rPr>
        <w:t>thêm sản phẩm, nhân viên</w:t>
      </w:r>
      <w:r w:rsidRPr="00FF39D5">
        <w:rPr>
          <w:rStyle w:val="NidungvnbnChar"/>
        </w:rPr>
        <w:t xml:space="preserve"> của hệ thống</w:t>
      </w:r>
      <w:bookmarkEnd w:id="30"/>
    </w:p>
    <w:p w14:paraId="5449CA0A" w14:textId="181702CA" w:rsidR="003C520E" w:rsidRPr="00E46424" w:rsidRDefault="003C520E" w:rsidP="002F0EDA">
      <w:pPr>
        <w:pStyle w:val="Nidungvnbn"/>
        <w:rPr>
          <w:rStyle w:val="Emphasis"/>
          <w:b/>
          <w:bCs/>
          <w:lang w:val="vi-VN"/>
        </w:rPr>
      </w:pPr>
    </w:p>
    <w:p w14:paraId="6325C35C" w14:textId="77777777" w:rsidR="00725872" w:rsidRDefault="00725872">
      <w:pPr>
        <w:spacing w:after="200" w:line="276" w:lineRule="auto"/>
        <w:rPr>
          <w:rStyle w:val="Emphasis"/>
          <w:b/>
          <w:bCs/>
          <w:sz w:val="26"/>
          <w:szCs w:val="26"/>
          <w:lang w:val="vi-VN"/>
        </w:rPr>
      </w:pPr>
      <w:r>
        <w:rPr>
          <w:rStyle w:val="Emphasis"/>
          <w:b/>
          <w:bCs/>
          <w:lang w:val="vi-VN"/>
        </w:rPr>
        <w:br w:type="page"/>
      </w:r>
    </w:p>
    <w:p w14:paraId="70ED07FC" w14:textId="621F3AF5" w:rsidR="003C520E" w:rsidRPr="008777EF" w:rsidRDefault="00245A68" w:rsidP="00E46424">
      <w:pPr>
        <w:pStyle w:val="Nidungvnbn"/>
        <w:rPr>
          <w:lang w:val="vi-VN"/>
        </w:rPr>
      </w:pPr>
      <w:r w:rsidRPr="00E46424">
        <w:rPr>
          <w:rStyle w:val="Emphasis"/>
          <w:b/>
          <w:bCs/>
          <w:lang w:val="vi-VN"/>
        </w:rPr>
        <w:lastRenderedPageBreak/>
        <w:t xml:space="preserve">- </w:t>
      </w:r>
      <w:r w:rsidRPr="00E46424">
        <w:rPr>
          <w:rStyle w:val="Emphasis"/>
          <w:bCs/>
          <w:i w:val="0"/>
          <w:lang w:val="vi-VN"/>
        </w:rPr>
        <w:t>Luồng sự kiện cho chức năng thêm đơn hàng mới</w:t>
      </w:r>
    </w:p>
    <w:p w14:paraId="63EEA22C" w14:textId="3AC49204" w:rsidR="008777EF" w:rsidRPr="00725872" w:rsidRDefault="008777EF" w:rsidP="00725872">
      <w:pPr>
        <w:pStyle w:val="Nidungvnbn"/>
      </w:pPr>
    </w:p>
    <w:p w14:paraId="22527BD0" w14:textId="7E25E9A0" w:rsidR="00A36878" w:rsidRPr="004C56D3" w:rsidRDefault="00A36878" w:rsidP="004C56D3">
      <w:pPr>
        <w:pStyle w:val="hinh"/>
      </w:pPr>
      <w:bookmarkStart w:id="31" w:name="_Toc153274112"/>
      <w:r w:rsidRPr="004C56D3">
        <w:rPr>
          <w:noProof/>
          <w:lang w:val="en-US"/>
        </w:rPr>
        <w:drawing>
          <wp:anchor distT="0" distB="0" distL="114300" distR="114300" simplePos="0" relativeHeight="251614720" behindDoc="0" locked="0" layoutInCell="1" allowOverlap="1" wp14:anchorId="16B368C1" wp14:editId="3EEF7073">
            <wp:simplePos x="0" y="0"/>
            <wp:positionH relativeFrom="column">
              <wp:posOffset>436077</wp:posOffset>
            </wp:positionH>
            <wp:positionV relativeFrom="paragraph">
              <wp:posOffset>-164561</wp:posOffset>
            </wp:positionV>
            <wp:extent cx="5137785" cy="4899025"/>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7785" cy="4899025"/>
                    </a:xfrm>
                    <a:prstGeom prst="rect">
                      <a:avLst/>
                    </a:prstGeom>
                  </pic:spPr>
                </pic:pic>
              </a:graphicData>
            </a:graphic>
            <wp14:sizeRelH relativeFrom="margin">
              <wp14:pctWidth>0</wp14:pctWidth>
            </wp14:sizeRelH>
            <wp14:sizeRelV relativeFrom="margin">
              <wp14:pctHeight>0</wp14:pctHeight>
            </wp14:sizeRelV>
          </wp:anchor>
        </w:drawing>
      </w:r>
      <w:r w:rsidRPr="004C56D3">
        <w:rPr>
          <w:rStyle w:val="NidungvnbnChar"/>
        </w:rPr>
        <w:t>Hình 3.6. Hình ảnh miêu tả hoạt động thêm đơn hàng mới của hệ thống</w:t>
      </w:r>
      <w:bookmarkEnd w:id="31"/>
    </w:p>
    <w:p w14:paraId="06F05EE5" w14:textId="77777777" w:rsidR="002442E1" w:rsidRDefault="002442E1">
      <w:pPr>
        <w:spacing w:after="200" w:line="276" w:lineRule="auto"/>
        <w:rPr>
          <w:sz w:val="26"/>
          <w:szCs w:val="26"/>
          <w:lang w:val="vi-VN"/>
        </w:rPr>
      </w:pPr>
      <w:r>
        <w:rPr>
          <w:lang w:val="vi-VN"/>
        </w:rPr>
        <w:br w:type="page"/>
      </w:r>
    </w:p>
    <w:p w14:paraId="5058495B" w14:textId="7BEA523C" w:rsidR="00207DC2" w:rsidRPr="008777EF" w:rsidRDefault="002442E1" w:rsidP="009A2794">
      <w:pPr>
        <w:pStyle w:val="Nidungvnbn"/>
        <w:rPr>
          <w:lang w:val="vi-VN"/>
        </w:rPr>
      </w:pPr>
      <w:r w:rsidRPr="005C2D12">
        <w:rPr>
          <w:noProof/>
        </w:rPr>
        <w:lastRenderedPageBreak/>
        <w:drawing>
          <wp:anchor distT="0" distB="0" distL="114300" distR="114300" simplePos="0" relativeHeight="251701760" behindDoc="0" locked="0" layoutInCell="1" allowOverlap="1" wp14:anchorId="08833ADF" wp14:editId="1C320C8B">
            <wp:simplePos x="0" y="0"/>
            <wp:positionH relativeFrom="column">
              <wp:posOffset>1676400</wp:posOffset>
            </wp:positionH>
            <wp:positionV relativeFrom="paragraph">
              <wp:posOffset>422910</wp:posOffset>
            </wp:positionV>
            <wp:extent cx="2512060" cy="3577590"/>
            <wp:effectExtent l="0" t="0" r="254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2060" cy="3577590"/>
                    </a:xfrm>
                    <a:prstGeom prst="rect">
                      <a:avLst/>
                    </a:prstGeom>
                  </pic:spPr>
                </pic:pic>
              </a:graphicData>
            </a:graphic>
            <wp14:sizeRelH relativeFrom="margin">
              <wp14:pctWidth>0</wp14:pctWidth>
            </wp14:sizeRelH>
            <wp14:sizeRelV relativeFrom="margin">
              <wp14:pctHeight>0</wp14:pctHeight>
            </wp14:sizeRelV>
          </wp:anchor>
        </w:drawing>
      </w:r>
      <w:r w:rsidR="009A2794" w:rsidRPr="008777EF">
        <w:rPr>
          <w:lang w:val="vi-VN"/>
        </w:rPr>
        <w:t>- Luồng sự kiện cho hoạt động xóa sản phẩm</w:t>
      </w:r>
    </w:p>
    <w:p w14:paraId="4E7CA0A4" w14:textId="3E81280D" w:rsidR="009A2794" w:rsidRPr="00737A67" w:rsidRDefault="009A2794" w:rsidP="00737A67">
      <w:pPr>
        <w:pStyle w:val="hinh"/>
        <w:ind w:firstLine="0"/>
        <w:jc w:val="left"/>
        <w:rPr>
          <w:lang w:val="en-US"/>
        </w:rPr>
      </w:pPr>
    </w:p>
    <w:p w14:paraId="55F275EE" w14:textId="57DC160F" w:rsidR="00737A67" w:rsidRPr="00737A67" w:rsidRDefault="00737A67" w:rsidP="00737A67">
      <w:pPr>
        <w:pStyle w:val="hinh"/>
      </w:pPr>
      <w:bookmarkStart w:id="32" w:name="_Toc153274113"/>
      <w:r w:rsidRPr="00737A67">
        <w:rPr>
          <w:rStyle w:val="NidungvnbnChar"/>
        </w:rPr>
        <w:t>Hình 3.</w:t>
      </w:r>
      <w:r>
        <w:rPr>
          <w:rStyle w:val="NidungvnbnChar"/>
          <w:lang w:val="en-US"/>
        </w:rPr>
        <w:t>7</w:t>
      </w:r>
      <w:r w:rsidRPr="00737A67">
        <w:rPr>
          <w:rStyle w:val="NidungvnbnChar"/>
        </w:rPr>
        <w:t>. Hình ảnh miêu tả hoạt động xóa sản phẩm, khách hàng của hệ thống</w:t>
      </w:r>
      <w:bookmarkEnd w:id="32"/>
      <w:r>
        <w:t xml:space="preserve"> </w:t>
      </w:r>
      <w:r>
        <w:br w:type="page"/>
      </w:r>
    </w:p>
    <w:p w14:paraId="46FEBC13" w14:textId="77777777" w:rsidR="00737A67" w:rsidRPr="00737A67" w:rsidRDefault="00737A67" w:rsidP="00E46424">
      <w:pPr>
        <w:pStyle w:val="Nidungvnbn"/>
        <w:ind w:firstLine="0"/>
      </w:pPr>
    </w:p>
    <w:p w14:paraId="1E2B9716" w14:textId="730674CA" w:rsidR="009A2794" w:rsidRPr="008777EF" w:rsidRDefault="009A2794" w:rsidP="009A2794">
      <w:pPr>
        <w:pStyle w:val="Tiumccp1"/>
        <w:rPr>
          <w:lang w:val="vi-VN"/>
        </w:rPr>
      </w:pPr>
      <w:bookmarkStart w:id="33" w:name="_Toc153313108"/>
      <w:r w:rsidRPr="008777EF">
        <w:rPr>
          <w:lang w:val="vi-VN"/>
        </w:rPr>
        <w:t>3.4 Cấu trúc cơ sở dữ liệu</w:t>
      </w:r>
      <w:bookmarkEnd w:id="33"/>
    </w:p>
    <w:p w14:paraId="2A65A8D8" w14:textId="59BB6C22" w:rsidR="002442E1" w:rsidRDefault="00150789" w:rsidP="00E46424">
      <w:pPr>
        <w:pStyle w:val="Nidungvnbn"/>
        <w:rPr>
          <w:lang w:val="vi-VN"/>
        </w:rPr>
      </w:pPr>
      <w:r>
        <w:rPr>
          <w:b/>
          <w:bCs/>
          <w:i/>
          <w:iCs/>
          <w:noProof/>
        </w:rPr>
        <w:drawing>
          <wp:anchor distT="0" distB="0" distL="114300" distR="114300" simplePos="0" relativeHeight="251634176" behindDoc="0" locked="0" layoutInCell="1" allowOverlap="1" wp14:anchorId="2B59EFA2" wp14:editId="0695E537">
            <wp:simplePos x="0" y="0"/>
            <wp:positionH relativeFrom="column">
              <wp:posOffset>-187325</wp:posOffset>
            </wp:positionH>
            <wp:positionV relativeFrom="paragraph">
              <wp:posOffset>334645</wp:posOffset>
            </wp:positionV>
            <wp:extent cx="5942965" cy="4627245"/>
            <wp:effectExtent l="0" t="0" r="635"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965" cy="4627245"/>
                    </a:xfrm>
                    <a:prstGeom prst="rect">
                      <a:avLst/>
                    </a:prstGeom>
                  </pic:spPr>
                </pic:pic>
              </a:graphicData>
            </a:graphic>
            <wp14:sizeRelH relativeFrom="margin">
              <wp14:pctWidth>0</wp14:pctWidth>
            </wp14:sizeRelH>
            <wp14:sizeRelV relativeFrom="margin">
              <wp14:pctHeight>0</wp14:pctHeight>
            </wp14:sizeRelV>
          </wp:anchor>
        </w:drawing>
      </w:r>
      <w:r w:rsidR="009A2794" w:rsidRPr="008777EF">
        <w:rPr>
          <w:lang w:val="vi-VN"/>
        </w:rPr>
        <w:t xml:space="preserve"> - Sơ đồ ERD cho </w:t>
      </w:r>
      <w:r w:rsidR="002C53DE" w:rsidRPr="008777EF">
        <w:rPr>
          <w:lang w:val="vi-VN"/>
        </w:rPr>
        <w:t>cơ sở dữ liệu của ứng dụng web</w:t>
      </w:r>
    </w:p>
    <w:p w14:paraId="3478A1BE" w14:textId="41FAC801" w:rsidR="00E46424" w:rsidRDefault="002442E1" w:rsidP="00150789">
      <w:pPr>
        <w:pStyle w:val="hinh"/>
      </w:pPr>
      <w:bookmarkStart w:id="34" w:name="_Toc153274114"/>
      <w:r w:rsidRPr="00737A67">
        <w:rPr>
          <w:rStyle w:val="NidungvnbnChar"/>
        </w:rPr>
        <w:t>Hình 3.</w:t>
      </w:r>
      <w:r>
        <w:rPr>
          <w:rStyle w:val="NidungvnbnChar"/>
        </w:rPr>
        <w:t>8</w:t>
      </w:r>
      <w:r w:rsidRPr="00737A67">
        <w:rPr>
          <w:rStyle w:val="NidungvnbnChar"/>
        </w:rPr>
        <w:t xml:space="preserve">. </w:t>
      </w:r>
      <w:r>
        <w:rPr>
          <w:rStyle w:val="NidungvnbnChar"/>
        </w:rPr>
        <w:t xml:space="preserve">ERD cho </w:t>
      </w:r>
      <w:r w:rsidR="00883E8A">
        <w:rPr>
          <w:rStyle w:val="NidungvnbnChar"/>
        </w:rPr>
        <w:t>cơ sở dữ liệu hệ thống</w:t>
      </w:r>
      <w:bookmarkEnd w:id="34"/>
      <w:r>
        <w:t xml:space="preserve"> </w:t>
      </w:r>
      <w:r w:rsidR="00E46424">
        <w:br w:type="page"/>
      </w:r>
    </w:p>
    <w:p w14:paraId="58BEF0C8" w14:textId="18A11B47" w:rsidR="00207DC2" w:rsidRPr="008777EF" w:rsidRDefault="008777EF" w:rsidP="009A2794">
      <w:pPr>
        <w:pStyle w:val="Nidungvnbn"/>
        <w:rPr>
          <w:lang w:val="vi-VN"/>
        </w:rPr>
      </w:pPr>
      <w:r w:rsidRPr="008777EF">
        <w:rPr>
          <w:lang w:val="vi-VN"/>
        </w:rPr>
        <w:lastRenderedPageBreak/>
        <w:t>-</w:t>
      </w:r>
      <w:r w:rsidR="00382BEC" w:rsidRPr="008777EF">
        <w:rPr>
          <w:lang w:val="vi-VN"/>
        </w:rPr>
        <w:t xml:space="preserve"> Sơ đồ quan hệ cho cơ sở dữ liệu của ứng dụng web</w:t>
      </w:r>
      <w:r w:rsidR="009A2794" w:rsidRPr="008777EF">
        <w:rPr>
          <w:lang w:val="vi-VN"/>
        </w:rPr>
        <w:t xml:space="preserve"> </w:t>
      </w:r>
    </w:p>
    <w:p w14:paraId="302800D9" w14:textId="45428AD7" w:rsidR="00150789" w:rsidRDefault="00150789" w:rsidP="008777EF">
      <w:pPr>
        <w:pStyle w:val="Chng"/>
        <w:jc w:val="center"/>
        <w:rPr>
          <w:lang w:val="vi-VN"/>
        </w:rPr>
      </w:pPr>
      <w:bookmarkStart w:id="35" w:name="_Toc153313109"/>
      <w:r>
        <w:rPr>
          <w:noProof/>
        </w:rPr>
        <w:drawing>
          <wp:anchor distT="0" distB="0" distL="114300" distR="114300" simplePos="0" relativeHeight="251635200" behindDoc="0" locked="0" layoutInCell="1" allowOverlap="1" wp14:anchorId="39656B21" wp14:editId="103D7B10">
            <wp:simplePos x="0" y="0"/>
            <wp:positionH relativeFrom="column">
              <wp:posOffset>202565</wp:posOffset>
            </wp:positionH>
            <wp:positionV relativeFrom="paragraph">
              <wp:posOffset>92876</wp:posOffset>
            </wp:positionV>
            <wp:extent cx="5520055" cy="3466465"/>
            <wp:effectExtent l="0" t="0" r="444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0055" cy="3466465"/>
                    </a:xfrm>
                    <a:prstGeom prst="rect">
                      <a:avLst/>
                    </a:prstGeom>
                  </pic:spPr>
                </pic:pic>
              </a:graphicData>
            </a:graphic>
            <wp14:sizeRelH relativeFrom="margin">
              <wp14:pctWidth>0</wp14:pctWidth>
            </wp14:sizeRelH>
            <wp14:sizeRelV relativeFrom="margin">
              <wp14:pctHeight>0</wp14:pctHeight>
            </wp14:sizeRelV>
          </wp:anchor>
        </w:drawing>
      </w:r>
      <w:bookmarkEnd w:id="35"/>
    </w:p>
    <w:p w14:paraId="715BFE2B" w14:textId="391E9C61" w:rsidR="00150789" w:rsidRPr="00150789" w:rsidRDefault="00150789" w:rsidP="00150789">
      <w:pPr>
        <w:pStyle w:val="hinh"/>
      </w:pPr>
      <w:bookmarkStart w:id="36" w:name="_Toc153274115"/>
      <w:r w:rsidRPr="00737A67">
        <w:rPr>
          <w:rStyle w:val="NidungvnbnChar"/>
        </w:rPr>
        <w:t>Hình 3.</w:t>
      </w:r>
      <w:r>
        <w:rPr>
          <w:rStyle w:val="NidungvnbnChar"/>
          <w:lang w:val="en-US"/>
        </w:rPr>
        <w:t>9</w:t>
      </w:r>
      <w:r w:rsidRPr="00737A67">
        <w:rPr>
          <w:rStyle w:val="NidungvnbnChar"/>
        </w:rPr>
        <w:t xml:space="preserve">. </w:t>
      </w:r>
      <w:r>
        <w:rPr>
          <w:rStyle w:val="NidungvnbnChar"/>
          <w:lang w:val="en-US"/>
        </w:rPr>
        <w:t>Hình ảnh sơ đồ quan hệ</w:t>
      </w:r>
      <w:r>
        <w:rPr>
          <w:rStyle w:val="NidungvnbnChar"/>
        </w:rPr>
        <w:t xml:space="preserve"> cho cơ sở dữ liệu hệ thống</w:t>
      </w:r>
      <w:bookmarkEnd w:id="36"/>
    </w:p>
    <w:p w14:paraId="42AEA0CB" w14:textId="7871DD59" w:rsidR="00150789" w:rsidRPr="00150789" w:rsidRDefault="00150789" w:rsidP="00150789">
      <w:pPr>
        <w:tabs>
          <w:tab w:val="left" w:pos="3481"/>
        </w:tabs>
        <w:rPr>
          <w:lang w:val="vi-VN"/>
        </w:rPr>
      </w:pPr>
      <w:r>
        <w:rPr>
          <w:lang w:val="vi-VN"/>
        </w:rPr>
        <w:tab/>
      </w:r>
    </w:p>
    <w:p w14:paraId="0F6BA51D" w14:textId="77777777" w:rsidR="00150789" w:rsidRPr="00150789" w:rsidRDefault="00150789" w:rsidP="00150789">
      <w:pPr>
        <w:rPr>
          <w:lang w:val="vi-VN"/>
        </w:rPr>
      </w:pPr>
    </w:p>
    <w:p w14:paraId="2767AD3F" w14:textId="77777777" w:rsidR="00150789" w:rsidRPr="00150789" w:rsidRDefault="00150789" w:rsidP="00150789">
      <w:pPr>
        <w:rPr>
          <w:lang w:val="vi-VN"/>
        </w:rPr>
      </w:pPr>
    </w:p>
    <w:p w14:paraId="4CD3C578" w14:textId="77777777" w:rsidR="00150789" w:rsidRPr="00150789" w:rsidRDefault="00150789" w:rsidP="00150789">
      <w:pPr>
        <w:rPr>
          <w:lang w:val="vi-VN"/>
        </w:rPr>
      </w:pPr>
    </w:p>
    <w:p w14:paraId="302C7069" w14:textId="77777777" w:rsidR="00150789" w:rsidRPr="00150789" w:rsidRDefault="00150789" w:rsidP="00150789">
      <w:pPr>
        <w:rPr>
          <w:lang w:val="vi-VN"/>
        </w:rPr>
      </w:pPr>
    </w:p>
    <w:p w14:paraId="60BA4F16" w14:textId="77777777" w:rsidR="00150789" w:rsidRPr="00150789" w:rsidRDefault="00150789" w:rsidP="00150789">
      <w:pPr>
        <w:rPr>
          <w:lang w:val="vi-VN"/>
        </w:rPr>
      </w:pPr>
    </w:p>
    <w:p w14:paraId="44C17973" w14:textId="77777777" w:rsidR="00150789" w:rsidRPr="00150789" w:rsidRDefault="00150789" w:rsidP="00150789">
      <w:pPr>
        <w:rPr>
          <w:lang w:val="vi-VN"/>
        </w:rPr>
      </w:pPr>
    </w:p>
    <w:p w14:paraId="035C38DF" w14:textId="77777777" w:rsidR="00150789" w:rsidRPr="00150789" w:rsidRDefault="00150789" w:rsidP="00150789">
      <w:pPr>
        <w:rPr>
          <w:lang w:val="vi-VN"/>
        </w:rPr>
      </w:pPr>
    </w:p>
    <w:p w14:paraId="52AA3B60" w14:textId="77777777" w:rsidR="00150789" w:rsidRPr="00150789" w:rsidRDefault="00150789" w:rsidP="00150789">
      <w:pPr>
        <w:rPr>
          <w:lang w:val="vi-VN"/>
        </w:rPr>
      </w:pPr>
    </w:p>
    <w:p w14:paraId="1C2EBA7F" w14:textId="77777777" w:rsidR="00150789" w:rsidRPr="00150789" w:rsidRDefault="00150789" w:rsidP="00150789">
      <w:pPr>
        <w:rPr>
          <w:lang w:val="vi-VN"/>
        </w:rPr>
      </w:pPr>
    </w:p>
    <w:p w14:paraId="12948485" w14:textId="77777777" w:rsidR="00150789" w:rsidRPr="00150789" w:rsidRDefault="00150789" w:rsidP="00150789">
      <w:pPr>
        <w:rPr>
          <w:lang w:val="vi-VN"/>
        </w:rPr>
      </w:pPr>
    </w:p>
    <w:p w14:paraId="06295C5A" w14:textId="77777777" w:rsidR="00150789" w:rsidRPr="00150789" w:rsidRDefault="00150789" w:rsidP="00150789">
      <w:pPr>
        <w:rPr>
          <w:lang w:val="vi-VN"/>
        </w:rPr>
      </w:pPr>
    </w:p>
    <w:p w14:paraId="5BA8C3CF" w14:textId="77777777" w:rsidR="00150789" w:rsidRPr="00150789" w:rsidRDefault="00150789" w:rsidP="00150789">
      <w:pPr>
        <w:rPr>
          <w:lang w:val="vi-VN"/>
        </w:rPr>
      </w:pPr>
    </w:p>
    <w:p w14:paraId="0A81E472" w14:textId="77777777" w:rsidR="00150789" w:rsidRPr="00150789" w:rsidRDefault="00150789" w:rsidP="00150789">
      <w:pPr>
        <w:rPr>
          <w:lang w:val="vi-VN"/>
        </w:rPr>
      </w:pPr>
    </w:p>
    <w:p w14:paraId="21D2AA92" w14:textId="77777777" w:rsidR="00150789" w:rsidRPr="00150789" w:rsidRDefault="00150789" w:rsidP="00150789">
      <w:pPr>
        <w:rPr>
          <w:lang w:val="vi-VN"/>
        </w:rPr>
      </w:pPr>
    </w:p>
    <w:p w14:paraId="08A268D0" w14:textId="77777777" w:rsidR="00150789" w:rsidRPr="00150789" w:rsidRDefault="00150789" w:rsidP="00150789">
      <w:pPr>
        <w:rPr>
          <w:lang w:val="vi-VN"/>
        </w:rPr>
      </w:pPr>
    </w:p>
    <w:p w14:paraId="24D53572" w14:textId="1B7C210B" w:rsidR="00F43DAD" w:rsidRDefault="00F43DAD" w:rsidP="00F43DAD">
      <w:pPr>
        <w:pStyle w:val="Chng"/>
        <w:tabs>
          <w:tab w:val="left" w:pos="2467"/>
        </w:tabs>
        <w:rPr>
          <w:lang w:val="vi-VN"/>
        </w:rPr>
      </w:pPr>
    </w:p>
    <w:p w14:paraId="2F0F1B9D" w14:textId="77777777" w:rsidR="00134E85" w:rsidRPr="008777EF" w:rsidRDefault="007B7FF5" w:rsidP="00F43DAD">
      <w:pPr>
        <w:pStyle w:val="Chng"/>
        <w:rPr>
          <w:lang w:val="vi-VN"/>
        </w:rPr>
      </w:pPr>
      <w:r w:rsidRPr="00F43DAD">
        <w:rPr>
          <w:lang w:val="vi-VN"/>
        </w:rPr>
        <w:br w:type="page"/>
      </w:r>
      <w:bookmarkStart w:id="37" w:name="_Toc153313110"/>
      <w:r w:rsidR="00134E85" w:rsidRPr="008777EF">
        <w:rPr>
          <w:lang w:val="vi-VN"/>
        </w:rPr>
        <w:lastRenderedPageBreak/>
        <w:t xml:space="preserve">CHƯƠNG </w:t>
      </w:r>
      <w:r w:rsidR="00134E85">
        <w:rPr>
          <w:lang w:val="vi-VN"/>
        </w:rPr>
        <w:t>4</w:t>
      </w:r>
      <w:r w:rsidR="00134E85" w:rsidRPr="008777EF">
        <w:rPr>
          <w:lang w:val="vi-VN"/>
        </w:rPr>
        <w:t xml:space="preserve"> – HIỆN THỰC HỆ THỐNG</w:t>
      </w:r>
      <w:bookmarkEnd w:id="37"/>
    </w:p>
    <w:p w14:paraId="09B556A8" w14:textId="77777777" w:rsidR="00134E85" w:rsidRDefault="00021E64" w:rsidP="00134E85">
      <w:pPr>
        <w:pStyle w:val="Nidungvnbn"/>
        <w:rPr>
          <w:i/>
          <w:lang w:val="vi-VN"/>
        </w:rPr>
      </w:pPr>
      <w:r w:rsidRPr="00C15DFE">
        <w:rPr>
          <w:i/>
          <w:lang w:val="vi-VN"/>
        </w:rPr>
        <w:t xml:space="preserve">Chương </w:t>
      </w:r>
      <w:r>
        <w:rPr>
          <w:i/>
          <w:lang w:val="vi-VN"/>
        </w:rPr>
        <w:t>4</w:t>
      </w:r>
      <w:r w:rsidR="00134E85" w:rsidRPr="00C15DFE">
        <w:rPr>
          <w:i/>
          <w:lang w:val="vi-VN"/>
        </w:rPr>
        <w:t xml:space="preserve"> trình bày quá trình xây dựng của hệ thống từ kết quả đã phân tích ở trên.</w:t>
      </w:r>
    </w:p>
    <w:p w14:paraId="5B8D2B63" w14:textId="74B91EDB" w:rsidR="00BC741C" w:rsidRDefault="00BC741C" w:rsidP="00BC741C">
      <w:pPr>
        <w:pStyle w:val="Tiumccp1"/>
      </w:pPr>
      <w:bookmarkStart w:id="38" w:name="_Toc153313111"/>
      <w:r>
        <w:rPr>
          <w:lang w:val="vi-VN"/>
        </w:rPr>
        <w:t xml:space="preserve">4.1 </w:t>
      </w:r>
      <w:r>
        <w:t>Phân tích thiết kế yêu cầu</w:t>
      </w:r>
      <w:bookmarkEnd w:id="38"/>
    </w:p>
    <w:p w14:paraId="1358BE0E" w14:textId="5DAC4A4B" w:rsidR="009722B2" w:rsidRDefault="009722B2" w:rsidP="0015414E">
      <w:pPr>
        <w:pStyle w:val="Nidungvnbn"/>
        <w:tabs>
          <w:tab w:val="left" w:pos="1953"/>
        </w:tabs>
      </w:pPr>
      <w:r>
        <w:t xml:space="preserve">Tại đây, chúng em sẽ thực hiện nghiên cứu các yêu cầu của hệ thống, </w:t>
      </w:r>
      <w:r w:rsidR="00467B03">
        <w:t>các công nghệ mới sẽ được áp dụng</w:t>
      </w:r>
      <w:r w:rsidR="00451816">
        <w:t xml:space="preserve"> vào hệ thống và </w:t>
      </w:r>
      <w:r>
        <w:t xml:space="preserve">xây dựng: </w:t>
      </w:r>
    </w:p>
    <w:p w14:paraId="1D2FC59E" w14:textId="20E69DD3" w:rsidR="00B17F62" w:rsidRDefault="004F5D51" w:rsidP="0015414E">
      <w:pPr>
        <w:pStyle w:val="Nidungvnbn"/>
        <w:tabs>
          <w:tab w:val="left" w:pos="1953"/>
        </w:tabs>
      </w:pPr>
      <w:r>
        <w:t>Mô hình cấu trúc hệ thống</w:t>
      </w:r>
      <w:r w:rsidR="0015414E">
        <w:t xml:space="preserve"> </w:t>
      </w:r>
      <w:r w:rsidR="00B17F62">
        <w:t>bao gồm các thành phần chính, mối quan hệ, và</w:t>
      </w:r>
      <w:r w:rsidR="0015414E">
        <w:t xml:space="preserve"> cách chúng tương tác với nhau. </w:t>
      </w:r>
    </w:p>
    <w:p w14:paraId="15654B62" w14:textId="41161D14" w:rsidR="009B1FEA" w:rsidRDefault="00B17F62" w:rsidP="009B1FEA">
      <w:pPr>
        <w:pStyle w:val="Nidungvnbn"/>
        <w:tabs>
          <w:tab w:val="left" w:pos="1953"/>
        </w:tabs>
      </w:pPr>
      <w:r>
        <w:t>Mô tả các c</w:t>
      </w:r>
      <w:r w:rsidR="004F5D51">
        <w:t xml:space="preserve">hức năng cụ thể mà hệ thống </w:t>
      </w:r>
      <w:r w:rsidR="009722B2">
        <w:t>sẽ thực hiện b</w:t>
      </w:r>
      <w:r>
        <w:t xml:space="preserve">ao gồm quản lý người dùng, quản lý sản phẩm, tìm kiếm, xử lý thanh toán, </w:t>
      </w:r>
      <w:r w:rsidR="009722B2">
        <w:t>quản lý bảo mật</w:t>
      </w:r>
      <w:r w:rsidR="0015414E">
        <w:t xml:space="preserve">… </w:t>
      </w:r>
      <w:r>
        <w:t xml:space="preserve">Mỗi chức năng nên được mô tả chi tiết về các input, output, và </w:t>
      </w:r>
      <w:r w:rsidR="009722B2">
        <w:t xml:space="preserve">hướng </w:t>
      </w:r>
      <w:r>
        <w:t>xử lý.</w:t>
      </w:r>
    </w:p>
    <w:p w14:paraId="3397DCF7" w14:textId="68D4D078" w:rsidR="009B1FEA" w:rsidRDefault="0015414E" w:rsidP="009B1FEA">
      <w:pPr>
        <w:pStyle w:val="Nidungvnbn"/>
        <w:tabs>
          <w:tab w:val="left" w:pos="1953"/>
        </w:tabs>
      </w:pPr>
      <w:r>
        <w:t>Thiết kế giao diện trang web Figma</w:t>
      </w:r>
      <w:r w:rsidR="003473FD">
        <w:t>. M</w:t>
      </w:r>
      <w:r w:rsidR="00B17F62">
        <w:t>ô tả cách ngườ</w:t>
      </w:r>
      <w:r w:rsidR="009722B2">
        <w:t>i dùng sẽ tương tác với hệ thống ứng với các</w:t>
      </w:r>
      <w:r w:rsidR="00B17F62">
        <w:t xml:space="preserve"> chức năng cụ thể mà người dùng có thể sử dụng.</w:t>
      </w:r>
    </w:p>
    <w:p w14:paraId="705D4AE1" w14:textId="4CB620D7" w:rsidR="00467B03" w:rsidRPr="00BC741C" w:rsidRDefault="00B17F62" w:rsidP="00467B03">
      <w:pPr>
        <w:pStyle w:val="Nidungvnbn"/>
        <w:tabs>
          <w:tab w:val="left" w:pos="1953"/>
        </w:tabs>
      </w:pPr>
      <w:r>
        <w:t>Dữ Liệu và Cơ Sở Dữ Liệu:</w:t>
      </w:r>
      <w:r w:rsidR="00050424">
        <w:t xml:space="preserve"> </w:t>
      </w:r>
      <w:r w:rsidR="009722B2">
        <w:t>Xây dựng c</w:t>
      </w:r>
      <w:r>
        <w:t xml:space="preserve">ách </w:t>
      </w:r>
      <w:r w:rsidR="009722B2">
        <w:t xml:space="preserve">tổ chức </w:t>
      </w:r>
      <w:r>
        <w:t xml:space="preserve">dữ liệu </w:t>
      </w:r>
      <w:r w:rsidR="009722B2">
        <w:t xml:space="preserve">và lưu </w:t>
      </w:r>
      <w:r>
        <w:t>trữ trong hệ thống</w:t>
      </w:r>
      <w:r>
        <w:tab/>
      </w:r>
    </w:p>
    <w:p w14:paraId="0A9B975F" w14:textId="5A245291" w:rsidR="00B17F62" w:rsidRDefault="00B17F62" w:rsidP="00334E9B">
      <w:pPr>
        <w:pStyle w:val="Tiumccp1"/>
      </w:pPr>
      <w:bookmarkStart w:id="39" w:name="_Toc153313112"/>
      <w:r>
        <w:rPr>
          <w:lang w:val="vi-VN"/>
        </w:rPr>
        <w:t>4.</w:t>
      </w:r>
      <w:r>
        <w:t>2</w:t>
      </w:r>
      <w:r>
        <w:rPr>
          <w:lang w:val="vi-VN"/>
        </w:rPr>
        <w:t xml:space="preserve"> </w:t>
      </w:r>
      <w:r>
        <w:t>Thiết kế hệ thống</w:t>
      </w:r>
      <w:bookmarkEnd w:id="39"/>
      <w:r>
        <w:t xml:space="preserve"> </w:t>
      </w:r>
    </w:p>
    <w:p w14:paraId="4E51A972" w14:textId="77777777" w:rsidR="00B17F62" w:rsidRDefault="00B17F62" w:rsidP="00B17F62">
      <w:pPr>
        <w:pStyle w:val="Nidungvnbn"/>
      </w:pPr>
      <w:r>
        <w:t>Dựa trên các kết quả phân tích và nguồn lực, tài nguyên và các môi trường sẵn có, hệ thống quyết định sử dụng:</w:t>
      </w:r>
    </w:p>
    <w:p w14:paraId="0456F957" w14:textId="3A6D2FCA" w:rsidR="00B17F62" w:rsidRDefault="00B17F62" w:rsidP="00B17F62">
      <w:pPr>
        <w:pStyle w:val="Nidungvnbn"/>
      </w:pPr>
      <w:r>
        <w:t>Mô hình MVC:</w:t>
      </w:r>
      <w:r w:rsidRPr="00B17F62">
        <w:t xml:space="preserve"> </w:t>
      </w:r>
      <w:r>
        <w:t xml:space="preserve">Model (M): Đại diện cho </w:t>
      </w:r>
      <w:r w:rsidR="00451816">
        <w:t xml:space="preserve">dữ liệu và logic xử lý dữ liệu - </w:t>
      </w:r>
      <w:r>
        <w:t xml:space="preserve">sử dụng MongoDB để lưu trữ dữ liệu. </w:t>
      </w:r>
      <w:r w:rsidR="00451816">
        <w:t>View (V) Hiển thị giao diện và tương tác phía người dùng</w:t>
      </w:r>
      <w:r>
        <w:t xml:space="preserve">. </w:t>
      </w:r>
      <w:r w:rsidR="00451816">
        <w:t>Controller (C) – đ</w:t>
      </w:r>
      <w:r>
        <w:t xml:space="preserve">iều khiển luồng thông tin giữa Model và View. </w:t>
      </w:r>
    </w:p>
    <w:p w14:paraId="624B5DD4" w14:textId="1B650804" w:rsidR="00B17F62" w:rsidRDefault="00B17F62" w:rsidP="00B17F62">
      <w:pPr>
        <w:pStyle w:val="Nidungvnbn"/>
      </w:pPr>
      <w:r>
        <w:t xml:space="preserve"> Cơ sở dữ liệu MongoDB, </w:t>
      </w:r>
      <w:r w:rsidRPr="00B17F62">
        <w:t>Chọn MongoDB làm hệ quản trị cơ sở dữ liệu vì tính linh động, khả năng mở rộng, và khả năng lưu trữ dữ liệu theo mô hình JSON</w:t>
      </w:r>
      <w:r w:rsidR="00776A63">
        <w:t>.</w:t>
      </w:r>
      <w:r w:rsidRPr="00B17F62">
        <w:t xml:space="preserve"> </w:t>
      </w:r>
    </w:p>
    <w:p w14:paraId="2BBCF46F" w14:textId="60C6B579" w:rsidR="00451816" w:rsidRDefault="00451816" w:rsidP="00B17F62">
      <w:pPr>
        <w:pStyle w:val="Nidungvnbn"/>
      </w:pPr>
    </w:p>
    <w:p w14:paraId="1A852594" w14:textId="422CC902" w:rsidR="00540AD5" w:rsidRDefault="00451816" w:rsidP="00B17F62">
      <w:pPr>
        <w:pStyle w:val="Nidungvnbn"/>
        <w:rPr>
          <w:rStyle w:val="hinhChar"/>
        </w:rPr>
      </w:pPr>
      <w:r w:rsidRPr="00540AD5">
        <w:rPr>
          <w:rStyle w:val="hinhChar"/>
          <w:noProof/>
          <w:lang w:val="en-US"/>
        </w:rPr>
        <w:lastRenderedPageBreak/>
        <w:drawing>
          <wp:anchor distT="0" distB="0" distL="114300" distR="114300" simplePos="0" relativeHeight="251628032" behindDoc="0" locked="0" layoutInCell="1" allowOverlap="1" wp14:anchorId="62C2DA46" wp14:editId="443D74C8">
            <wp:simplePos x="0" y="0"/>
            <wp:positionH relativeFrom="column">
              <wp:posOffset>916940</wp:posOffset>
            </wp:positionH>
            <wp:positionV relativeFrom="paragraph">
              <wp:posOffset>-256540</wp:posOffset>
            </wp:positionV>
            <wp:extent cx="4372610" cy="5165090"/>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48"/>
                    <a:stretch/>
                  </pic:blipFill>
                  <pic:spPr>
                    <a:xfrm>
                      <a:off x="0" y="0"/>
                      <a:ext cx="4372610" cy="5165090"/>
                    </a:xfrm>
                    <a:prstGeom prst="rect">
                      <a:avLst/>
                    </a:prstGeom>
                  </pic:spPr>
                </pic:pic>
              </a:graphicData>
            </a:graphic>
            <wp14:sizeRelH relativeFrom="margin">
              <wp14:pctWidth>0</wp14:pctWidth>
            </wp14:sizeRelH>
            <wp14:sizeRelV relativeFrom="margin">
              <wp14:pctHeight>0</wp14:pctHeight>
            </wp14:sizeRelV>
          </wp:anchor>
        </w:drawing>
      </w:r>
    </w:p>
    <w:p w14:paraId="11993CFE" w14:textId="1D7AD4EE" w:rsidR="00B17F62" w:rsidRDefault="00B17F62" w:rsidP="00540AD5">
      <w:pPr>
        <w:pStyle w:val="hinh"/>
      </w:pPr>
      <w:r w:rsidRPr="00540AD5">
        <w:rPr>
          <w:rStyle w:val="hinhChar"/>
        </w:rPr>
        <w:t xml:space="preserve">Hình 4.1: </w:t>
      </w:r>
      <w:r w:rsidR="00DE7DCC" w:rsidRPr="00540AD5">
        <w:rPr>
          <w:rStyle w:val="hinhChar"/>
        </w:rPr>
        <w:t>Triển khai kết nối database tới MongoD</w:t>
      </w:r>
      <w:r w:rsidR="00DE7DCC">
        <w:t>B</w:t>
      </w:r>
    </w:p>
    <w:p w14:paraId="6C9D021F" w14:textId="6DCCC733" w:rsidR="00B056F2" w:rsidRDefault="002927D8" w:rsidP="00B056F2">
      <w:pPr>
        <w:pStyle w:val="Nidungvnbn"/>
      </w:pPr>
      <w:r>
        <w:t>F</w:t>
      </w:r>
      <w:r w:rsidR="00B17F62">
        <w:t xml:space="preserve">ramework hỗ trợ ExpressJs </w:t>
      </w:r>
      <w:r w:rsidR="00B17F62" w:rsidRPr="00B17F62">
        <w:t xml:space="preserve">Express.js là một framework Node.js mạnh mẽ, giúp xây dựng các ứng dụng web và API dễ dàng. </w:t>
      </w:r>
      <w:r w:rsidR="00451816">
        <w:t>Ngoài ra, ứng dụng</w:t>
      </w:r>
      <w:r w:rsidR="00B056F2">
        <w:t xml:space="preserve"> Ajax</w:t>
      </w:r>
      <w:r w:rsidR="00451816">
        <w:t xml:space="preserve"> để t</w:t>
      </w:r>
      <w:r w:rsidR="00B70B36">
        <w:t>ạo kên</w:t>
      </w:r>
      <w:r w:rsidR="00451816">
        <w:t xml:space="preserve">h </w:t>
      </w:r>
      <w:r w:rsidR="00B70B36">
        <w:t>giao tiếp chủ yếu giữa giao diện và server</w:t>
      </w:r>
      <w:r w:rsidR="00451816">
        <w:t>.</w:t>
      </w:r>
    </w:p>
    <w:p w14:paraId="068A98B8" w14:textId="4EA46B47" w:rsidR="00F47721" w:rsidRDefault="00F47721">
      <w:pPr>
        <w:spacing w:after="200" w:line="276" w:lineRule="auto"/>
        <w:rPr>
          <w:sz w:val="26"/>
          <w:szCs w:val="26"/>
        </w:rPr>
      </w:pPr>
      <w:r>
        <w:br w:type="page"/>
      </w:r>
    </w:p>
    <w:p w14:paraId="14B469E6" w14:textId="330D4663" w:rsidR="00F47721" w:rsidRPr="00E46DA6" w:rsidRDefault="00E46DA6" w:rsidP="00E46DA6">
      <w:pPr>
        <w:pStyle w:val="hinh"/>
        <w:rPr>
          <w:lang w:val="en-US"/>
        </w:rPr>
      </w:pPr>
      <w:r w:rsidRPr="00540AD5">
        <w:rPr>
          <w:rStyle w:val="hinhChar"/>
        </w:rPr>
        <w:lastRenderedPageBreak/>
        <w:t>Hình 4.</w:t>
      </w:r>
      <w:r>
        <w:rPr>
          <w:rStyle w:val="hinhChar"/>
          <w:lang w:val="en-US"/>
        </w:rPr>
        <w:t>2</w:t>
      </w:r>
      <w:r w:rsidRPr="00540AD5">
        <w:rPr>
          <w:rStyle w:val="hinhChar"/>
        </w:rPr>
        <w:t xml:space="preserve">: </w:t>
      </w:r>
      <w:r w:rsidR="00F47721" w:rsidRPr="00F47721">
        <w:rPr>
          <w:noProof/>
          <w:lang w:val="en-US"/>
        </w:rPr>
        <w:drawing>
          <wp:anchor distT="0" distB="0" distL="114300" distR="114300" simplePos="0" relativeHeight="251677184" behindDoc="0" locked="0" layoutInCell="1" allowOverlap="1" wp14:anchorId="232CF16C" wp14:editId="706DCE4F">
            <wp:simplePos x="0" y="0"/>
            <wp:positionH relativeFrom="column">
              <wp:posOffset>0</wp:posOffset>
            </wp:positionH>
            <wp:positionV relativeFrom="paragraph">
              <wp:posOffset>-279096</wp:posOffset>
            </wp:positionV>
            <wp:extent cx="5791835" cy="306197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061970"/>
                    </a:xfrm>
                    <a:prstGeom prst="rect">
                      <a:avLst/>
                    </a:prstGeom>
                  </pic:spPr>
                </pic:pic>
              </a:graphicData>
            </a:graphic>
          </wp:anchor>
        </w:drawing>
      </w:r>
      <w:r>
        <w:rPr>
          <w:rStyle w:val="hinhChar"/>
          <w:lang w:val="en-US"/>
        </w:rPr>
        <w:t>Ứng dụng Express Js trong hệ thống</w:t>
      </w:r>
    </w:p>
    <w:p w14:paraId="0CCA2BFF" w14:textId="4A3921B5" w:rsidR="009F6515" w:rsidRDefault="0074616F" w:rsidP="009F6515">
      <w:pPr>
        <w:pStyle w:val="Tiumccp1"/>
      </w:pPr>
      <w:bookmarkStart w:id="40" w:name="_Toc153313113"/>
      <w:r>
        <w:rPr>
          <w:lang w:val="vi-VN"/>
        </w:rPr>
        <w:t>4.</w:t>
      </w:r>
      <w:r>
        <w:t>3</w:t>
      </w:r>
      <w:r w:rsidR="009F6515">
        <w:rPr>
          <w:lang w:val="vi-VN"/>
        </w:rPr>
        <w:t xml:space="preserve"> </w:t>
      </w:r>
      <w:r>
        <w:t>Phát triển các tính năng</w:t>
      </w:r>
      <w:bookmarkEnd w:id="40"/>
    </w:p>
    <w:p w14:paraId="7E886B25" w14:textId="3249BD37" w:rsidR="006B7FB4" w:rsidRDefault="0082615E" w:rsidP="0082615E">
      <w:pPr>
        <w:pStyle w:val="Nidungvnbn"/>
      </w:pPr>
      <w:r>
        <w:t>Phát triển các tính năng theo thứ tự phân tích yêu tiên</w:t>
      </w:r>
      <w:r w:rsidR="00F463F0">
        <w:t>:</w:t>
      </w:r>
    </w:p>
    <w:p w14:paraId="51ECB415" w14:textId="2EA7E25F" w:rsidR="00F463F0" w:rsidRPr="003D7F10" w:rsidRDefault="00E04F88" w:rsidP="00050424">
      <w:pPr>
        <w:pStyle w:val="Nidungvnbn"/>
        <w:jc w:val="left"/>
      </w:pPr>
      <w:r>
        <w:t xml:space="preserve">+ </w:t>
      </w:r>
      <w:r w:rsidR="00FB3886">
        <w:t>Trang quản lý s</w:t>
      </w:r>
      <w:r w:rsidR="00AA69FA">
        <w:t xml:space="preserve">ản phẩm: Thêm, xóa, sửa sản phẩm – một trong những thành phần quan trọng của hệ thống, </w:t>
      </w:r>
      <w:r w:rsidR="00A465D7">
        <w:t>thành phần cốt lõi.</w:t>
      </w:r>
      <w:r w:rsidR="00B70B36">
        <w:t xml:space="preserve"> Các file liên quan: product.js,</w:t>
      </w:r>
      <w:r w:rsidR="006402A2">
        <w:t xml:space="preserve"> category.js,</w:t>
      </w:r>
      <w:r w:rsidR="00B70B36">
        <w:t xml:space="preserve"> </w:t>
      </w:r>
      <w:r w:rsidR="00B70B36">
        <w:rPr>
          <w:lang w:val="vi-VN"/>
        </w:rPr>
        <w:t>productService.</w:t>
      </w:r>
      <w:r w:rsidR="00050424">
        <w:rPr>
          <w:lang w:val="vi-VN"/>
        </w:rPr>
        <w:t>js,</w:t>
      </w:r>
      <w:r w:rsidR="00B70B36">
        <w:rPr>
          <w:lang w:val="vi-VN"/>
        </w:rPr>
        <w:t>productRouter.js, productController.js, index.handlebars</w:t>
      </w:r>
      <w:r w:rsidR="003D7F10">
        <w:t>, productIncategory.handlebars.</w:t>
      </w:r>
    </w:p>
    <w:p w14:paraId="3476A709" w14:textId="41162C79" w:rsidR="00A465D7" w:rsidRDefault="00A465D7" w:rsidP="00050424">
      <w:pPr>
        <w:pStyle w:val="Nidungvnbn"/>
        <w:jc w:val="left"/>
      </w:pPr>
      <w:r>
        <w:t xml:space="preserve">+ </w:t>
      </w:r>
      <w:r w:rsidR="00F550E9">
        <w:t xml:space="preserve">Trang thanh toán: </w:t>
      </w:r>
      <w:r w:rsidR="00B70B36">
        <w:t>Tạo một đơn hàng mới cho một khách hàng bất kỳ từ ứng dụng hệ thống.</w:t>
      </w:r>
      <w:r w:rsidR="00B70B36" w:rsidRPr="00B70B36">
        <w:t xml:space="preserve"> </w:t>
      </w:r>
      <w:r w:rsidR="00B70B36">
        <w:t xml:space="preserve">Các file liên quan: </w:t>
      </w:r>
      <w:r w:rsidR="006402A2">
        <w:t xml:space="preserve">invoice.js, </w:t>
      </w:r>
      <w:r w:rsidR="003D7F10">
        <w:t>invoiceRouter</w:t>
      </w:r>
      <w:r w:rsidR="00B70B36">
        <w:rPr>
          <w:lang w:val="vi-VN"/>
        </w:rPr>
        <w:t>.js,</w:t>
      </w:r>
      <w:r w:rsidR="00B70B36">
        <w:t xml:space="preserve"> </w:t>
      </w:r>
      <w:r w:rsidR="00437824">
        <w:t>productService.js</w:t>
      </w:r>
      <w:r w:rsidR="003807F8">
        <w:t xml:space="preserve">, </w:t>
      </w:r>
      <w:r w:rsidR="00782CC0">
        <w:t>invoiceService.js, customerService.js, employeeService.js</w:t>
      </w:r>
    </w:p>
    <w:p w14:paraId="1D451E85" w14:textId="3A9EC866" w:rsidR="00F550E9" w:rsidRDefault="00F550E9" w:rsidP="00050424">
      <w:pPr>
        <w:pStyle w:val="Nidungvnbn"/>
        <w:jc w:val="left"/>
      </w:pPr>
      <w:r>
        <w:t>+ Trang</w:t>
      </w:r>
      <w:r w:rsidR="00FB3886">
        <w:t xml:space="preserve"> quản lý</w:t>
      </w:r>
      <w:r>
        <w:t xml:space="preserve"> </w:t>
      </w:r>
      <w:r w:rsidR="00693C2A">
        <w:t>tài khoản cá nhân</w:t>
      </w:r>
      <w:r w:rsidR="006C1A2A">
        <w:t>:</w:t>
      </w:r>
      <w:r w:rsidR="006D160E">
        <w:t xml:space="preserve"> Thêm, xóa, sửa, xem chi tiết và khóa tài khoản nhân viên, và xem lịch sử bán hàng của nhân viên đó.</w:t>
      </w:r>
      <w:r w:rsidR="00B70B36" w:rsidRPr="00B70B36">
        <w:t xml:space="preserve"> </w:t>
      </w:r>
      <w:r w:rsidR="00B70B36">
        <w:t xml:space="preserve">Các file liên quan: </w:t>
      </w:r>
      <w:r w:rsidR="006402A2">
        <w:t>account.js, employee.js,</w:t>
      </w:r>
      <w:r w:rsidR="003D7F10">
        <w:t xml:space="preserve"> accountRouter</w:t>
      </w:r>
      <w:r w:rsidR="00B70B36">
        <w:rPr>
          <w:lang w:val="vi-VN"/>
        </w:rPr>
        <w:t>.js</w:t>
      </w:r>
      <w:r w:rsidR="003D7F10">
        <w:t xml:space="preserve">, employeeRouter.js, accountController.js, employeeController.js, </w:t>
      </w:r>
      <w:r w:rsidR="004826AF">
        <w:t>account.handlebars, email.handlebars, index.handlebars</w:t>
      </w:r>
    </w:p>
    <w:p w14:paraId="1BBB6128" w14:textId="5B320F94" w:rsidR="006C1A2A" w:rsidRDefault="005924D5" w:rsidP="00050424">
      <w:pPr>
        <w:pStyle w:val="Nidungvnbn"/>
        <w:jc w:val="left"/>
      </w:pPr>
      <w:r>
        <w:t xml:space="preserve">+ </w:t>
      </w:r>
      <w:r w:rsidR="00C648F6">
        <w:t>Trang quản lý hóa đơn</w:t>
      </w:r>
      <w:r w:rsidR="00B70B36">
        <w:t xml:space="preserve">: </w:t>
      </w:r>
      <w:r w:rsidR="006D160E">
        <w:t xml:space="preserve">Xem lịch sử, chi tiết các hóa đơn đã tạo trong cửa hàng. </w:t>
      </w:r>
      <w:r w:rsidR="00B70B36">
        <w:t xml:space="preserve">Các file liên quan: </w:t>
      </w:r>
      <w:r w:rsidR="006402A2">
        <w:t xml:space="preserve">invoice.js, </w:t>
      </w:r>
      <w:r w:rsidR="008505EF">
        <w:t>invoiceRouter</w:t>
      </w:r>
      <w:r w:rsidR="00B70B36">
        <w:rPr>
          <w:lang w:val="vi-VN"/>
        </w:rPr>
        <w:t xml:space="preserve">.js, </w:t>
      </w:r>
      <w:r w:rsidR="008505EF">
        <w:t xml:space="preserve"> invoiceController.js, invoiceDetails.handlebars</w:t>
      </w:r>
    </w:p>
    <w:p w14:paraId="21D03E5A" w14:textId="640D17E2" w:rsidR="00C648F6" w:rsidRPr="006D160E" w:rsidRDefault="00C648F6" w:rsidP="00050424">
      <w:pPr>
        <w:pStyle w:val="Nidungvnbn"/>
        <w:jc w:val="left"/>
      </w:pPr>
      <w:r>
        <w:lastRenderedPageBreak/>
        <w:t xml:space="preserve">+ </w:t>
      </w:r>
      <w:r w:rsidR="00B70B36">
        <w:t xml:space="preserve">Trang quản lý khách hàng: </w:t>
      </w:r>
      <w:r w:rsidR="006D160E">
        <w:t xml:space="preserve">Xem thông tin khách hàng, cùng các lịch sử thông tin khách hàng đã mua. </w:t>
      </w:r>
      <w:r w:rsidR="00B70B36">
        <w:t xml:space="preserve">Các file liên quan: </w:t>
      </w:r>
      <w:r w:rsidR="006402A2">
        <w:t>customer.js</w:t>
      </w:r>
      <w:r w:rsidR="006402A2">
        <w:rPr>
          <w:lang w:val="vi-VN"/>
        </w:rPr>
        <w:t xml:space="preserve"> </w:t>
      </w:r>
      <w:r w:rsidR="006402A2">
        <w:t xml:space="preserve">, </w:t>
      </w:r>
      <w:r w:rsidR="00E227D5">
        <w:t>customerService</w:t>
      </w:r>
      <w:r w:rsidR="00B70B36">
        <w:rPr>
          <w:lang w:val="vi-VN"/>
        </w:rPr>
        <w:t>.</w:t>
      </w:r>
      <w:r w:rsidR="00E227D5">
        <w:rPr>
          <w:lang w:val="vi-VN"/>
        </w:rPr>
        <w:t xml:space="preserve">js, </w:t>
      </w:r>
      <w:r w:rsidR="00E227D5">
        <w:t>customer</w:t>
      </w:r>
      <w:r w:rsidR="00E227D5">
        <w:rPr>
          <w:lang w:val="vi-VN"/>
        </w:rPr>
        <w:t xml:space="preserve">Router.js, </w:t>
      </w:r>
      <w:r w:rsidR="00E227D5">
        <w:t>customer</w:t>
      </w:r>
      <w:r w:rsidR="00B70B36">
        <w:rPr>
          <w:lang w:val="vi-VN"/>
        </w:rPr>
        <w:t>Controller.js, index.handlebars</w:t>
      </w:r>
      <w:r w:rsidR="006D160E">
        <w:t>, history.handlebars</w:t>
      </w:r>
    </w:p>
    <w:p w14:paraId="5E3196A3" w14:textId="64EB5F89" w:rsidR="00B70B36" w:rsidRDefault="00B70B36" w:rsidP="00050424">
      <w:pPr>
        <w:pStyle w:val="Nidungvnbn"/>
        <w:jc w:val="left"/>
      </w:pPr>
      <w:r>
        <w:t>+ Trang lỗi:</w:t>
      </w:r>
      <w:r w:rsidR="00DE4676">
        <w:t xml:space="preserve"> Hiện thị lỗi cho các trường hợp không tìm thấy các trang trên hệ thống</w:t>
      </w:r>
      <w:r w:rsidR="00D2565D">
        <w:t>.</w:t>
      </w:r>
      <w:r w:rsidR="00DE4676">
        <w:t xml:space="preserve"> </w:t>
      </w:r>
      <w:r>
        <w:t xml:space="preserve">Các file liên quan: </w:t>
      </w:r>
      <w:r w:rsidR="00DE4676">
        <w:t xml:space="preserve">errorRouter.js, errorController.js, error.handlebars. </w:t>
      </w:r>
    </w:p>
    <w:p w14:paraId="762E12F0" w14:textId="29E76D0C" w:rsidR="00C648F6" w:rsidRDefault="00C648F6" w:rsidP="00050424">
      <w:pPr>
        <w:pStyle w:val="Nidungvnbn"/>
        <w:jc w:val="left"/>
      </w:pPr>
      <w:r>
        <w:t xml:space="preserve">+ </w:t>
      </w:r>
      <w:r w:rsidR="008C038A">
        <w:t>Trang báo cáo và thống kê</w:t>
      </w:r>
      <w:r w:rsidR="00B70B36">
        <w:t>:</w:t>
      </w:r>
      <w:r w:rsidR="005C253C">
        <w:t xml:space="preserve"> Xem thông tin của tất cả doanh thu và lợi nhuận các khách hàng theo thời gian</w:t>
      </w:r>
      <w:r w:rsidR="00465AEC">
        <w:t>.</w:t>
      </w:r>
      <w:r w:rsidR="00B70B36">
        <w:t xml:space="preserve"> Các file liên quan: </w:t>
      </w:r>
      <w:r w:rsidR="00B70B36">
        <w:rPr>
          <w:lang w:val="vi-VN"/>
        </w:rPr>
        <w:t xml:space="preserve">productService.js, </w:t>
      </w:r>
      <w:r w:rsidR="000B32FC">
        <w:t>invoicesService</w:t>
      </w:r>
      <w:r w:rsidR="00B70B36">
        <w:rPr>
          <w:lang w:val="vi-VN"/>
        </w:rPr>
        <w:t xml:space="preserve">.js, </w:t>
      </w:r>
      <w:r w:rsidR="000B32FC">
        <w:t>reportRouter.js, reportControllers.js, chart.handlebars</w:t>
      </w:r>
      <w:r w:rsidR="000A14FE">
        <w:t>.</w:t>
      </w:r>
    </w:p>
    <w:p w14:paraId="62FAFCD3" w14:textId="14C718C2" w:rsidR="00E02BB1" w:rsidRDefault="00E02BB1" w:rsidP="00050424">
      <w:pPr>
        <w:pStyle w:val="Nidungvnbn"/>
        <w:jc w:val="left"/>
      </w:pPr>
      <w:r>
        <w:t>+ Trang đăng nhập</w:t>
      </w:r>
      <w:r w:rsidR="00B70B36">
        <w:t xml:space="preserve">: </w:t>
      </w:r>
      <w:r w:rsidR="00462333">
        <w:t>Kiểm tra phương thức đăng nhập của tài kh</w:t>
      </w:r>
      <w:r w:rsidR="006B2730">
        <w:t>oản</w:t>
      </w:r>
      <w:r w:rsidR="009D3634">
        <w:t>.</w:t>
      </w:r>
      <w:r w:rsidR="007A16A4">
        <w:t xml:space="preserve"> </w:t>
      </w:r>
      <w:r w:rsidR="00B70B36">
        <w:t xml:space="preserve">Các file liên quan: </w:t>
      </w:r>
      <w:r w:rsidR="00665572">
        <w:t>employeeService</w:t>
      </w:r>
      <w:r w:rsidR="00B70B36">
        <w:rPr>
          <w:lang w:val="vi-VN"/>
        </w:rPr>
        <w:t xml:space="preserve">.js, </w:t>
      </w:r>
      <w:r w:rsidR="000424BA">
        <w:t>account</w:t>
      </w:r>
      <w:r w:rsidR="00665572">
        <w:rPr>
          <w:lang w:val="vi-VN"/>
        </w:rPr>
        <w:t>.js,</w:t>
      </w:r>
      <w:r w:rsidR="000424BA">
        <w:t xml:space="preserve"> account</w:t>
      </w:r>
      <w:r w:rsidR="00665572">
        <w:rPr>
          <w:lang w:val="vi-VN"/>
        </w:rPr>
        <w:t xml:space="preserve">Controller.js, </w:t>
      </w:r>
      <w:r w:rsidR="00665572">
        <w:t>login</w:t>
      </w:r>
      <w:r w:rsidR="00B70B36">
        <w:rPr>
          <w:lang w:val="vi-VN"/>
        </w:rPr>
        <w:t>.handlebars</w:t>
      </w:r>
    </w:p>
    <w:p w14:paraId="27E70EF9" w14:textId="1E81E9CD" w:rsidR="00F85490" w:rsidRPr="00665572" w:rsidRDefault="00E02BB1" w:rsidP="00050424">
      <w:pPr>
        <w:pStyle w:val="Nidungvnbn"/>
        <w:jc w:val="left"/>
      </w:pPr>
      <w:r>
        <w:t>+ Trang chủ</w:t>
      </w:r>
      <w:r w:rsidR="00F85490">
        <w:t xml:space="preserve"> của hệ thống POS</w:t>
      </w:r>
      <w:r w:rsidR="00B70B36">
        <w:t>:</w:t>
      </w:r>
      <w:r w:rsidR="00116781">
        <w:t xml:space="preserve"> Hiện thị các sản phẩm có trong hệ thống để nhân viên thực hiện việc tạo hóa đơn mới</w:t>
      </w:r>
      <w:r w:rsidR="00915F6D">
        <w:t>.</w:t>
      </w:r>
      <w:r w:rsidR="00B70B36">
        <w:t xml:space="preserve"> Các file liên quan: </w:t>
      </w:r>
      <w:r w:rsidR="00B70B36">
        <w:rPr>
          <w:lang w:val="vi-VN"/>
        </w:rPr>
        <w:t>productService.js, productRouter.js, productController.js, index.handlebars</w:t>
      </w:r>
      <w:r w:rsidR="00665572">
        <w:t>.</w:t>
      </w:r>
    </w:p>
    <w:p w14:paraId="26627184" w14:textId="7899DC99" w:rsidR="001B584B" w:rsidRDefault="001B584B" w:rsidP="001B584B">
      <w:pPr>
        <w:pStyle w:val="Tiumccp1"/>
      </w:pPr>
      <w:bookmarkStart w:id="41" w:name="_Toc153313114"/>
      <w:r>
        <w:rPr>
          <w:lang w:val="vi-VN"/>
        </w:rPr>
        <w:t>4.</w:t>
      </w:r>
      <w:r>
        <w:t>4 Kiểm tra hệ thống và sửa lỗi</w:t>
      </w:r>
      <w:bookmarkEnd w:id="41"/>
    </w:p>
    <w:p w14:paraId="41B0E04E" w14:textId="5DE9F6AA" w:rsidR="001B584B" w:rsidRDefault="001B584B" w:rsidP="001B584B">
      <w:pPr>
        <w:pStyle w:val="Nidungvnbn"/>
      </w:pPr>
      <w:r>
        <w:t>Thực hiện kiểm tra và phân tích các thành phần/module trong hệ thống</w:t>
      </w:r>
      <w:r w:rsidR="00A62FDC">
        <w:t xml:space="preserve"> theo các quy chuẩn:</w:t>
      </w:r>
    </w:p>
    <w:p w14:paraId="73A8CA78" w14:textId="5D36E3CC" w:rsidR="00A62FDC" w:rsidRDefault="00A62FDC" w:rsidP="001B584B">
      <w:pPr>
        <w:pStyle w:val="Nidungvnbn"/>
      </w:pPr>
      <w:r>
        <w:t xml:space="preserve">+ </w:t>
      </w:r>
      <w:r w:rsidR="00F41B4C">
        <w:t>T</w:t>
      </w:r>
      <w:r>
        <w:t>rường dữ liệu chỉ nhập số: Tiền nhập, tiền bán, tiền nhận từ khách hàng, số điện thoại khách hàng</w:t>
      </w:r>
    </w:p>
    <w:p w14:paraId="302CFC40" w14:textId="57CFCEE5" w:rsidR="00A62FDC" w:rsidRDefault="00A62FDC" w:rsidP="001B584B">
      <w:pPr>
        <w:pStyle w:val="Nidungvnbn"/>
      </w:pPr>
      <w:r>
        <w:t>+</w:t>
      </w:r>
      <w:r w:rsidR="00776CC9">
        <w:t>T</w:t>
      </w:r>
      <w:r>
        <w:t>rường dữ liệu chỉ nhập chữ, và không được nhập các kiểu dữ liệu đặc biệt</w:t>
      </w:r>
      <w:r w:rsidR="00E46DA6">
        <w:t>.</w:t>
      </w:r>
    </w:p>
    <w:p w14:paraId="40D6BAE3" w14:textId="2E02D87B" w:rsidR="00A62FDC" w:rsidRDefault="00A62FDC" w:rsidP="001B584B">
      <w:pPr>
        <w:pStyle w:val="Nidungvnbn"/>
      </w:pPr>
      <w:r>
        <w:t>+</w:t>
      </w:r>
      <w:r w:rsidR="00776CC9">
        <w:t>T</w:t>
      </w:r>
      <w:r w:rsidR="00E46DA6">
        <w:t>rường dữ liệu giới hạn</w:t>
      </w:r>
    </w:p>
    <w:p w14:paraId="1E9B2E2F" w14:textId="60C4BD62" w:rsidR="00E46DA6" w:rsidRDefault="00E46DA6" w:rsidP="001B584B">
      <w:pPr>
        <w:pStyle w:val="Nidungvnbn"/>
      </w:pPr>
      <w:r>
        <w:t xml:space="preserve">+ </w:t>
      </w:r>
      <w:r w:rsidR="00610564">
        <w:t>T</w:t>
      </w:r>
      <w:r w:rsidR="002F26E9">
        <w:t>ính đúng đắn</w:t>
      </w:r>
      <w:r w:rsidR="00050424">
        <w:t>, và an toàn</w:t>
      </w:r>
      <w:r w:rsidR="002F26E9">
        <w:t xml:space="preserve"> của dữ liệu</w:t>
      </w:r>
      <w:r w:rsidR="00610564">
        <w:t>, và đảm bảo dữ liệu hiện thị chính xác yêu cầu được đề ra.</w:t>
      </w:r>
    </w:p>
    <w:p w14:paraId="30EA5C74" w14:textId="2A8C621F" w:rsidR="00610564" w:rsidRDefault="00610564" w:rsidP="001B584B">
      <w:pPr>
        <w:pStyle w:val="Nidungvnbn"/>
      </w:pPr>
      <w:r>
        <w:t>+ Kiểm</w:t>
      </w:r>
      <w:r w:rsidR="00E956B8">
        <w:t xml:space="preserve"> </w:t>
      </w:r>
      <w:r w:rsidR="00F41B4C">
        <w:t>tra cảnh báo và hiện thị lỗi của hệ thống</w:t>
      </w:r>
      <w:r w:rsidR="00050424">
        <w:t>.</w:t>
      </w:r>
    </w:p>
    <w:p w14:paraId="669CF6C8" w14:textId="23CA826D" w:rsidR="00050424" w:rsidRDefault="00050424" w:rsidP="001B584B">
      <w:pPr>
        <w:pStyle w:val="Nidungvnbn"/>
      </w:pPr>
      <w:r>
        <w:t>+ Kiểm tra tính bảo mật của hệ thống</w:t>
      </w:r>
    </w:p>
    <w:p w14:paraId="2AFA64A5" w14:textId="13C96137" w:rsidR="00050424" w:rsidRDefault="00050424" w:rsidP="001B584B">
      <w:pPr>
        <w:pStyle w:val="Nidungvnbn"/>
      </w:pPr>
      <w:r>
        <w:t>+ Kiểm tra hiệu suất của hệ thống</w:t>
      </w:r>
    </w:p>
    <w:p w14:paraId="2FA34024" w14:textId="5D2421A3" w:rsidR="00050424" w:rsidRDefault="00050424" w:rsidP="001B584B">
      <w:pPr>
        <w:pStyle w:val="Nidungvnbn"/>
      </w:pPr>
      <w:r>
        <w:t>+ Kiểm tra từng chức năng trong hệ thống.</w:t>
      </w:r>
    </w:p>
    <w:p w14:paraId="01B241D6" w14:textId="138D0451" w:rsidR="00050424" w:rsidRPr="001B584B" w:rsidRDefault="00050424" w:rsidP="001B584B">
      <w:pPr>
        <w:pStyle w:val="Nidungvnbn"/>
      </w:pPr>
      <w:r>
        <w:t xml:space="preserve">+ Kiểm tra hệ thống </w:t>
      </w:r>
    </w:p>
    <w:p w14:paraId="76728008" w14:textId="511D8E01" w:rsidR="00D203FC" w:rsidRPr="00D203FC" w:rsidRDefault="00D203FC" w:rsidP="00D203FC">
      <w:pPr>
        <w:pStyle w:val="Tiumccp1"/>
      </w:pPr>
      <w:bookmarkStart w:id="42" w:name="_Toc153313115"/>
      <w:r>
        <w:rPr>
          <w:lang w:val="vi-VN"/>
        </w:rPr>
        <w:lastRenderedPageBreak/>
        <w:t>4.</w:t>
      </w:r>
      <w:r>
        <w:t>5</w:t>
      </w:r>
      <w:r>
        <w:rPr>
          <w:lang w:val="vi-VN"/>
        </w:rPr>
        <w:t xml:space="preserve"> </w:t>
      </w:r>
      <w:r>
        <w:t>Triển khai và ghi bản nghiệm thu</w:t>
      </w:r>
      <w:bookmarkEnd w:id="42"/>
    </w:p>
    <w:p w14:paraId="7611DD44" w14:textId="41655656" w:rsidR="001B584B" w:rsidRPr="00B64D30" w:rsidRDefault="00B64D30" w:rsidP="00B64D30">
      <w:pPr>
        <w:pStyle w:val="Nidungvnbn"/>
      </w:pPr>
      <w:r>
        <w:t xml:space="preserve">Ghi nhận và trình bày kết quả </w:t>
      </w:r>
      <w:r w:rsidR="001F6C80">
        <w:t>đã triển khai thành công. Ghi nhận những ưu điểm và nhược điểm trong quá trình hoàn thiện đề tài</w:t>
      </w:r>
    </w:p>
    <w:p w14:paraId="0890E54C" w14:textId="74ACA8E1" w:rsidR="007B7FF5" w:rsidRPr="007F655B" w:rsidRDefault="00A67D70" w:rsidP="004F5D51">
      <w:pPr>
        <w:spacing w:after="200" w:line="276" w:lineRule="auto"/>
        <w:rPr>
          <w:b/>
          <w:sz w:val="32"/>
          <w:szCs w:val="32"/>
          <w:lang w:val="vi-VN"/>
        </w:rPr>
      </w:pPr>
      <w:r w:rsidRPr="007F655B">
        <w:rPr>
          <w:b/>
          <w:sz w:val="32"/>
          <w:szCs w:val="32"/>
          <w:lang w:val="vi-VN"/>
        </w:rPr>
        <w:br w:type="page"/>
      </w:r>
    </w:p>
    <w:p w14:paraId="39B950B4" w14:textId="7C7E2218" w:rsidR="00667617" w:rsidRPr="00BD3C76" w:rsidRDefault="00BD3C76" w:rsidP="00667617">
      <w:pPr>
        <w:pStyle w:val="Chng"/>
        <w:rPr>
          <w:lang w:val="vi-VN"/>
        </w:rPr>
      </w:pPr>
      <w:bookmarkStart w:id="43" w:name="_Toc153313116"/>
      <w:r w:rsidRPr="007F655B">
        <w:rPr>
          <w:lang w:val="vi-VN"/>
        </w:rPr>
        <w:lastRenderedPageBreak/>
        <w:t xml:space="preserve">CHƯƠNG </w:t>
      </w:r>
      <w:r>
        <w:rPr>
          <w:lang w:val="vi-VN"/>
        </w:rPr>
        <w:t>5</w:t>
      </w:r>
      <w:r w:rsidR="00667617" w:rsidRPr="007F655B">
        <w:rPr>
          <w:lang w:val="vi-VN"/>
        </w:rPr>
        <w:t xml:space="preserve"> – </w:t>
      </w:r>
      <w:r>
        <w:rPr>
          <w:lang w:val="vi-VN"/>
        </w:rPr>
        <w:t>KẾT QUẢ ĐẠT ĐƯỢC</w:t>
      </w:r>
      <w:bookmarkEnd w:id="43"/>
    </w:p>
    <w:p w14:paraId="1559D6CB" w14:textId="3D30E4EC" w:rsidR="00BB5C61" w:rsidRPr="007F655B" w:rsidRDefault="00BD3C76" w:rsidP="00E92D0C">
      <w:pPr>
        <w:pStyle w:val="Nidungvnbn"/>
        <w:rPr>
          <w:i/>
          <w:lang w:val="vi-VN"/>
        </w:rPr>
      </w:pPr>
      <w:r w:rsidRPr="007F655B">
        <w:rPr>
          <w:i/>
          <w:lang w:val="vi-VN"/>
        </w:rPr>
        <w:t xml:space="preserve">Chương </w:t>
      </w:r>
      <w:r>
        <w:rPr>
          <w:i/>
          <w:lang w:val="vi-VN"/>
        </w:rPr>
        <w:t>5</w:t>
      </w:r>
      <w:r w:rsidR="00E92D0C" w:rsidRPr="007F655B">
        <w:rPr>
          <w:i/>
          <w:lang w:val="vi-VN"/>
        </w:rPr>
        <w:t xml:space="preserve"> trình bày quá trình xây dựng của hệ thống từ kết quả đã phân tích ở trên.</w:t>
      </w:r>
    </w:p>
    <w:p w14:paraId="3291F593" w14:textId="23528EEC" w:rsidR="00BD6532" w:rsidRPr="001D29AB" w:rsidRDefault="001F6C80" w:rsidP="00BD6532">
      <w:pPr>
        <w:pStyle w:val="Nidungvnbn"/>
        <w:rPr>
          <w:b/>
        </w:rPr>
      </w:pPr>
      <w:r w:rsidRPr="001F6C80">
        <w:rPr>
          <w:b/>
          <w:noProof/>
        </w:rPr>
        <w:drawing>
          <wp:anchor distT="0" distB="0" distL="114300" distR="114300" simplePos="0" relativeHeight="251685376" behindDoc="0" locked="0" layoutInCell="1" allowOverlap="1" wp14:anchorId="42EB06D1" wp14:editId="3EF7D172">
            <wp:simplePos x="0" y="0"/>
            <wp:positionH relativeFrom="column">
              <wp:posOffset>42285</wp:posOffset>
            </wp:positionH>
            <wp:positionV relativeFrom="paragraph">
              <wp:posOffset>332105</wp:posOffset>
            </wp:positionV>
            <wp:extent cx="5791835" cy="3526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526790"/>
                    </a:xfrm>
                    <a:prstGeom prst="rect">
                      <a:avLst/>
                    </a:prstGeom>
                  </pic:spPr>
                </pic:pic>
              </a:graphicData>
            </a:graphic>
          </wp:anchor>
        </w:drawing>
      </w:r>
      <w:r w:rsidR="001D29AB">
        <w:rPr>
          <w:b/>
          <w:lang w:val="vi-VN"/>
        </w:rPr>
        <w:t>Giao diện của trang</w:t>
      </w:r>
      <w:r w:rsidR="001D29AB">
        <w:rPr>
          <w:b/>
        </w:rPr>
        <w:t xml:space="preserve"> đăng nhập</w:t>
      </w:r>
    </w:p>
    <w:p w14:paraId="2486DB5A" w14:textId="54B3F5C6" w:rsidR="00BD6532" w:rsidRDefault="00FE5964" w:rsidP="00FE5964">
      <w:pPr>
        <w:pStyle w:val="hinh"/>
        <w:rPr>
          <w:b/>
        </w:rPr>
      </w:pPr>
      <w:r w:rsidRPr="00C92D40">
        <w:rPr>
          <w:rStyle w:val="hinh1Char"/>
        </w:rPr>
        <w:t>Hình 5.1. Hình ảnh giao diện đăng nhập của hệ thốn</w:t>
      </w:r>
      <w:r>
        <w:rPr>
          <w:rStyle w:val="NidungvnbnChar"/>
          <w:lang w:val="en-US"/>
        </w:rPr>
        <w:t>g</w:t>
      </w:r>
    </w:p>
    <w:p w14:paraId="58B2FE44" w14:textId="77777777" w:rsidR="00AF32BE" w:rsidRDefault="00AF32BE">
      <w:pPr>
        <w:spacing w:after="200" w:line="276" w:lineRule="auto"/>
        <w:rPr>
          <w:b/>
          <w:sz w:val="26"/>
          <w:szCs w:val="26"/>
          <w:lang w:val="vi-VN"/>
        </w:rPr>
      </w:pPr>
      <w:r>
        <w:rPr>
          <w:b/>
          <w:lang w:val="vi-VN"/>
        </w:rPr>
        <w:br w:type="page"/>
      </w:r>
    </w:p>
    <w:p w14:paraId="0FDEED93" w14:textId="5D09B6B4" w:rsidR="00FE5964" w:rsidRDefault="00AF32BE" w:rsidP="00FE5964">
      <w:pPr>
        <w:pStyle w:val="Nidungvnbn"/>
        <w:rPr>
          <w:b/>
        </w:rPr>
      </w:pPr>
      <w:r>
        <w:rPr>
          <w:noProof/>
        </w:rPr>
        <w:lastRenderedPageBreak/>
        <w:drawing>
          <wp:anchor distT="0" distB="0" distL="114300" distR="114300" simplePos="0" relativeHeight="251695616" behindDoc="0" locked="0" layoutInCell="1" allowOverlap="1" wp14:anchorId="7F10DC27" wp14:editId="17AC19CE">
            <wp:simplePos x="0" y="0"/>
            <wp:positionH relativeFrom="column">
              <wp:posOffset>4445</wp:posOffset>
            </wp:positionH>
            <wp:positionV relativeFrom="paragraph">
              <wp:posOffset>377571</wp:posOffset>
            </wp:positionV>
            <wp:extent cx="5669280" cy="2823845"/>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9280" cy="2823845"/>
                    </a:xfrm>
                    <a:prstGeom prst="rect">
                      <a:avLst/>
                    </a:prstGeom>
                  </pic:spPr>
                </pic:pic>
              </a:graphicData>
            </a:graphic>
            <wp14:sizeRelH relativeFrom="margin">
              <wp14:pctWidth>0</wp14:pctWidth>
            </wp14:sizeRelH>
          </wp:anchor>
        </w:drawing>
      </w:r>
      <w:r w:rsidR="00FE5964">
        <w:rPr>
          <w:b/>
          <w:lang w:val="vi-VN"/>
        </w:rPr>
        <w:t xml:space="preserve">Giao diện của trang </w:t>
      </w:r>
      <w:r w:rsidR="00FE5964">
        <w:rPr>
          <w:b/>
        </w:rPr>
        <w:t>chủ</w:t>
      </w:r>
    </w:p>
    <w:p w14:paraId="20080589" w14:textId="30DEBC33" w:rsidR="00D04734" w:rsidRPr="00FE5964" w:rsidRDefault="00D04734" w:rsidP="00FE5964">
      <w:pPr>
        <w:pStyle w:val="Nidungvnbn"/>
        <w:rPr>
          <w:b/>
        </w:rPr>
      </w:pPr>
    </w:p>
    <w:p w14:paraId="2BFFBB64" w14:textId="7D1E232B" w:rsidR="00FE5964" w:rsidRPr="00C92D40" w:rsidRDefault="00FE5964" w:rsidP="00C92D40">
      <w:pPr>
        <w:pStyle w:val="hinh"/>
      </w:pPr>
      <w:r w:rsidRPr="00C92D40">
        <w:rPr>
          <w:rStyle w:val="NidungvnbnChar"/>
        </w:rPr>
        <w:t xml:space="preserve">Hình 5.2. Hình ảnh giao diện </w:t>
      </w:r>
      <w:r w:rsidR="00AF50EF" w:rsidRPr="00C92D40">
        <w:rPr>
          <w:rStyle w:val="NidungvnbnChar"/>
        </w:rPr>
        <w:t xml:space="preserve">trang </w:t>
      </w:r>
      <w:r w:rsidR="001D29AB" w:rsidRPr="00C92D40">
        <w:rPr>
          <w:rStyle w:val="NidungvnbnChar"/>
        </w:rPr>
        <w:t>chủ của hệ thống</w:t>
      </w:r>
    </w:p>
    <w:p w14:paraId="6E29B0E5" w14:textId="755DA09E" w:rsidR="001D29AB" w:rsidRDefault="00AF32BE" w:rsidP="001D29AB">
      <w:pPr>
        <w:pStyle w:val="Nidungvnbn"/>
        <w:rPr>
          <w:b/>
        </w:rPr>
      </w:pPr>
      <w:r w:rsidRPr="00AF32BE">
        <w:rPr>
          <w:b/>
          <w:noProof/>
        </w:rPr>
        <w:drawing>
          <wp:anchor distT="0" distB="0" distL="114300" distR="114300" simplePos="0" relativeHeight="251687424" behindDoc="0" locked="0" layoutInCell="1" allowOverlap="1" wp14:anchorId="70108D81" wp14:editId="6E61C46C">
            <wp:simplePos x="0" y="0"/>
            <wp:positionH relativeFrom="column">
              <wp:posOffset>216713</wp:posOffset>
            </wp:positionH>
            <wp:positionV relativeFrom="paragraph">
              <wp:posOffset>397535</wp:posOffset>
            </wp:positionV>
            <wp:extent cx="5412740" cy="269049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2740" cy="2690495"/>
                    </a:xfrm>
                    <a:prstGeom prst="rect">
                      <a:avLst/>
                    </a:prstGeom>
                  </pic:spPr>
                </pic:pic>
              </a:graphicData>
            </a:graphic>
            <wp14:sizeRelH relativeFrom="margin">
              <wp14:pctWidth>0</wp14:pctWidth>
            </wp14:sizeRelH>
            <wp14:sizeRelV relativeFrom="margin">
              <wp14:pctHeight>0</wp14:pctHeight>
            </wp14:sizeRelV>
          </wp:anchor>
        </w:drawing>
      </w:r>
      <w:r w:rsidR="001D29AB">
        <w:rPr>
          <w:b/>
          <w:lang w:val="vi-VN"/>
        </w:rPr>
        <w:t xml:space="preserve">Giao diện của trang </w:t>
      </w:r>
      <w:r w:rsidR="001D29AB">
        <w:rPr>
          <w:b/>
        </w:rPr>
        <w:t>tạo hóa đơn</w:t>
      </w:r>
    </w:p>
    <w:p w14:paraId="6AE2F619" w14:textId="7F04C745" w:rsidR="00D04734" w:rsidRPr="00FE5964" w:rsidRDefault="00D04734" w:rsidP="00AF32BE">
      <w:pPr>
        <w:pStyle w:val="Nidungvnbn"/>
        <w:ind w:firstLine="0"/>
        <w:rPr>
          <w:b/>
        </w:rPr>
      </w:pPr>
    </w:p>
    <w:p w14:paraId="6499C217" w14:textId="0CA1B4FB" w:rsidR="00BD6532" w:rsidRPr="00C92D40" w:rsidRDefault="001D29AB" w:rsidP="00C92D40">
      <w:pPr>
        <w:pStyle w:val="hinh"/>
      </w:pPr>
      <w:r w:rsidRPr="00C92D40">
        <w:rPr>
          <w:rStyle w:val="NidungvnbnChar"/>
        </w:rPr>
        <w:t>Hình 5.3. Hình ảnh giao diện trang tạo hóa đơn sản phẩm</w:t>
      </w:r>
    </w:p>
    <w:p w14:paraId="72C2436D" w14:textId="05376FD2" w:rsidR="00F43DAD" w:rsidRPr="007F36A3" w:rsidRDefault="00BD6532" w:rsidP="00BD6532">
      <w:pPr>
        <w:pStyle w:val="Nidungvnbn"/>
        <w:rPr>
          <w:b/>
        </w:rPr>
      </w:pPr>
      <w:r>
        <w:rPr>
          <w:b/>
          <w:lang w:val="vi-VN"/>
        </w:rPr>
        <w:lastRenderedPageBreak/>
        <w:t>G</w:t>
      </w:r>
      <w:r w:rsidR="00303393">
        <w:rPr>
          <w:b/>
          <w:lang w:val="vi-VN"/>
        </w:rPr>
        <w:t xml:space="preserve">iao diện của trang </w:t>
      </w:r>
      <w:r w:rsidR="007F36A3">
        <w:rPr>
          <w:b/>
        </w:rPr>
        <w:t>thống kê và phân tích</w:t>
      </w:r>
    </w:p>
    <w:p w14:paraId="7F793306" w14:textId="4465E627" w:rsidR="00F43DAD" w:rsidRDefault="00F43DAD" w:rsidP="00BD6532">
      <w:pPr>
        <w:pStyle w:val="Nidungvnbn"/>
        <w:rPr>
          <w:b/>
          <w:lang w:val="vi-VN"/>
        </w:rPr>
      </w:pPr>
      <w:r w:rsidRPr="003D5FF1">
        <w:rPr>
          <w:noProof/>
        </w:rPr>
        <w:drawing>
          <wp:anchor distT="0" distB="0" distL="114300" distR="114300" simplePos="0" relativeHeight="251633152" behindDoc="0" locked="0" layoutInCell="1" allowOverlap="1" wp14:anchorId="2F2A7570" wp14:editId="402C7763">
            <wp:simplePos x="0" y="0"/>
            <wp:positionH relativeFrom="column">
              <wp:posOffset>480805</wp:posOffset>
            </wp:positionH>
            <wp:positionV relativeFrom="paragraph">
              <wp:posOffset>69850</wp:posOffset>
            </wp:positionV>
            <wp:extent cx="5269865" cy="5255260"/>
            <wp:effectExtent l="0" t="0" r="6985"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4" t="974" r="1971" b="796"/>
                    <a:stretch/>
                  </pic:blipFill>
                  <pic:spPr bwMode="auto">
                    <a:xfrm>
                      <a:off x="0" y="0"/>
                      <a:ext cx="5269865" cy="525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A76C55" w14:textId="6DE15CEB" w:rsidR="00F43DAD" w:rsidRDefault="00F43DAD" w:rsidP="00BD6532">
      <w:pPr>
        <w:pStyle w:val="Nidungvnbn"/>
        <w:rPr>
          <w:b/>
          <w:lang w:val="vi-VN"/>
        </w:rPr>
      </w:pPr>
    </w:p>
    <w:p w14:paraId="1CF3DC29" w14:textId="1254432E" w:rsidR="00F43DAD" w:rsidRDefault="00F43DAD" w:rsidP="00BD6532">
      <w:pPr>
        <w:pStyle w:val="Nidungvnbn"/>
        <w:rPr>
          <w:b/>
          <w:lang w:val="vi-VN"/>
        </w:rPr>
      </w:pPr>
    </w:p>
    <w:p w14:paraId="5251DE38" w14:textId="57E51CCC" w:rsidR="00F43DAD" w:rsidRDefault="00F43DAD" w:rsidP="00BD6532">
      <w:pPr>
        <w:pStyle w:val="Nidungvnbn"/>
        <w:rPr>
          <w:b/>
          <w:lang w:val="vi-VN"/>
        </w:rPr>
      </w:pPr>
    </w:p>
    <w:p w14:paraId="29C6F591" w14:textId="79ADC0B8" w:rsidR="00F43DAD" w:rsidRDefault="00F43DAD" w:rsidP="00BD6532">
      <w:pPr>
        <w:pStyle w:val="Nidungvnbn"/>
        <w:rPr>
          <w:b/>
          <w:lang w:val="vi-VN"/>
        </w:rPr>
      </w:pPr>
    </w:p>
    <w:p w14:paraId="50C792BE" w14:textId="47AF1AFD" w:rsidR="00F43DAD" w:rsidRDefault="00F43DAD" w:rsidP="00BD6532">
      <w:pPr>
        <w:pStyle w:val="Nidungvnbn"/>
        <w:rPr>
          <w:b/>
          <w:lang w:val="vi-VN"/>
        </w:rPr>
      </w:pPr>
    </w:p>
    <w:p w14:paraId="522FC910" w14:textId="69600CBF" w:rsidR="00F43DAD" w:rsidRDefault="00F43DAD" w:rsidP="00BD6532">
      <w:pPr>
        <w:pStyle w:val="Nidungvnbn"/>
        <w:rPr>
          <w:b/>
          <w:lang w:val="vi-VN"/>
        </w:rPr>
      </w:pPr>
    </w:p>
    <w:p w14:paraId="04ECEC4E" w14:textId="77777777" w:rsidR="00F43DAD" w:rsidRDefault="00F43DAD" w:rsidP="003D5FF1">
      <w:pPr>
        <w:pStyle w:val="Tiumccp1"/>
        <w:rPr>
          <w:rStyle w:val="NidungvnbnChar"/>
        </w:rPr>
      </w:pPr>
    </w:p>
    <w:p w14:paraId="10322FED" w14:textId="77777777" w:rsidR="00F43DAD" w:rsidRDefault="00F43DAD" w:rsidP="003D5FF1">
      <w:pPr>
        <w:pStyle w:val="Tiumccp1"/>
        <w:rPr>
          <w:rStyle w:val="NidungvnbnChar"/>
        </w:rPr>
      </w:pPr>
    </w:p>
    <w:p w14:paraId="7065446D" w14:textId="77777777" w:rsidR="00F43DAD" w:rsidRDefault="00F43DAD" w:rsidP="003D5FF1">
      <w:pPr>
        <w:pStyle w:val="Tiumccp1"/>
        <w:rPr>
          <w:rStyle w:val="NidungvnbnChar"/>
        </w:rPr>
      </w:pPr>
    </w:p>
    <w:p w14:paraId="77FF05AD" w14:textId="77777777" w:rsidR="00F43DAD" w:rsidRDefault="00F43DAD" w:rsidP="003D5FF1">
      <w:pPr>
        <w:pStyle w:val="Tiumccp1"/>
        <w:rPr>
          <w:rStyle w:val="NidungvnbnChar"/>
        </w:rPr>
      </w:pPr>
    </w:p>
    <w:p w14:paraId="0D89B643" w14:textId="77777777" w:rsidR="00F43DAD" w:rsidRDefault="00F43DAD" w:rsidP="003D5FF1">
      <w:pPr>
        <w:pStyle w:val="Tiumccp1"/>
        <w:rPr>
          <w:rStyle w:val="NidungvnbnChar"/>
        </w:rPr>
      </w:pPr>
    </w:p>
    <w:p w14:paraId="7721D7EB" w14:textId="77777777" w:rsidR="00F43DAD" w:rsidRDefault="00F43DAD" w:rsidP="003D5FF1">
      <w:pPr>
        <w:pStyle w:val="Tiumccp1"/>
        <w:rPr>
          <w:rStyle w:val="NidungvnbnChar"/>
        </w:rPr>
      </w:pPr>
    </w:p>
    <w:p w14:paraId="68653952" w14:textId="77777777" w:rsidR="00F43DAD" w:rsidRDefault="00F43DAD" w:rsidP="003D5FF1">
      <w:pPr>
        <w:pStyle w:val="Tiumccp1"/>
        <w:rPr>
          <w:rStyle w:val="NidungvnbnChar"/>
        </w:rPr>
      </w:pPr>
    </w:p>
    <w:p w14:paraId="0E54EECF" w14:textId="77777777" w:rsidR="00F43DAD" w:rsidRDefault="00F43DAD" w:rsidP="003D5FF1">
      <w:pPr>
        <w:pStyle w:val="Tiumccp1"/>
        <w:rPr>
          <w:rStyle w:val="NidungvnbnChar"/>
        </w:rPr>
      </w:pPr>
    </w:p>
    <w:p w14:paraId="6B5A43E1" w14:textId="77777777" w:rsidR="00F43DAD" w:rsidRDefault="00F43DAD" w:rsidP="003D5FF1">
      <w:pPr>
        <w:pStyle w:val="Tiumccp1"/>
        <w:rPr>
          <w:rStyle w:val="NidungvnbnChar"/>
        </w:rPr>
      </w:pPr>
    </w:p>
    <w:p w14:paraId="00EAEFED" w14:textId="77777777" w:rsidR="00F43DAD" w:rsidRDefault="00F43DAD" w:rsidP="003D5FF1">
      <w:pPr>
        <w:pStyle w:val="Tiumccp1"/>
        <w:rPr>
          <w:rStyle w:val="NidungvnbnChar"/>
        </w:rPr>
      </w:pPr>
    </w:p>
    <w:p w14:paraId="5002FAD6" w14:textId="77777777" w:rsidR="00F43DAD" w:rsidRDefault="00F43DAD" w:rsidP="003D5FF1">
      <w:pPr>
        <w:pStyle w:val="Tiumccp1"/>
        <w:rPr>
          <w:rStyle w:val="NidungvnbnChar"/>
        </w:rPr>
      </w:pPr>
    </w:p>
    <w:p w14:paraId="25223B9B" w14:textId="77777777" w:rsidR="00F43DAD" w:rsidRDefault="00F43DAD" w:rsidP="003D5FF1">
      <w:pPr>
        <w:pStyle w:val="Tiumccp1"/>
        <w:rPr>
          <w:rStyle w:val="NidungvnbnChar"/>
        </w:rPr>
      </w:pPr>
    </w:p>
    <w:p w14:paraId="1072000E" w14:textId="587B0890" w:rsidR="00F43DAD" w:rsidRPr="00C92D40" w:rsidRDefault="00F43DAD" w:rsidP="00C92D40">
      <w:pPr>
        <w:pStyle w:val="hinh"/>
        <w:rPr>
          <w:rStyle w:val="NidungvnbnChar"/>
        </w:rPr>
      </w:pPr>
      <w:bookmarkStart w:id="44" w:name="_Toc153274116"/>
      <w:r w:rsidRPr="00C92D40">
        <w:rPr>
          <w:rStyle w:val="NidungvnbnChar"/>
        </w:rPr>
        <w:t xml:space="preserve">Hình </w:t>
      </w:r>
      <w:r w:rsidR="00FE5964" w:rsidRPr="00C92D40">
        <w:rPr>
          <w:rStyle w:val="NidungvnbnChar"/>
        </w:rPr>
        <w:t>5.</w:t>
      </w:r>
      <w:r w:rsidR="003558CE" w:rsidRPr="00C92D40">
        <w:rPr>
          <w:rStyle w:val="NidungvnbnChar"/>
        </w:rPr>
        <w:t>4</w:t>
      </w:r>
      <w:r w:rsidRPr="00C92D40">
        <w:rPr>
          <w:rStyle w:val="NidungvnbnChar"/>
        </w:rPr>
        <w:t xml:space="preserve">. </w:t>
      </w:r>
      <w:r w:rsidR="00702939" w:rsidRPr="00C92D40">
        <w:rPr>
          <w:rStyle w:val="NidungvnbnChar"/>
        </w:rPr>
        <w:t>Hình ảnh giao diện trang thống kê sản phẩm</w:t>
      </w:r>
      <w:bookmarkEnd w:id="44"/>
    </w:p>
    <w:p w14:paraId="0078C692" w14:textId="77777777" w:rsidR="00F43DAD" w:rsidRDefault="00F43DAD" w:rsidP="003D5FF1">
      <w:pPr>
        <w:pStyle w:val="Tiumccp1"/>
        <w:rPr>
          <w:rStyle w:val="NidungvnbnChar"/>
        </w:rPr>
      </w:pPr>
    </w:p>
    <w:p w14:paraId="34668C55" w14:textId="77777777" w:rsidR="00F43DAD" w:rsidRDefault="00F43DAD" w:rsidP="003D5FF1">
      <w:pPr>
        <w:pStyle w:val="Tiumccp1"/>
        <w:rPr>
          <w:rStyle w:val="NidungvnbnChar"/>
        </w:rPr>
      </w:pPr>
    </w:p>
    <w:p w14:paraId="5D2262AF" w14:textId="77777777" w:rsidR="00F43DAD" w:rsidRDefault="00F43DAD" w:rsidP="003D5FF1">
      <w:pPr>
        <w:pStyle w:val="Tiumccp1"/>
        <w:rPr>
          <w:rStyle w:val="NidungvnbnChar"/>
        </w:rPr>
      </w:pPr>
    </w:p>
    <w:p w14:paraId="0B30B5B2" w14:textId="77777777" w:rsidR="00F43DAD" w:rsidRDefault="00F43DAD" w:rsidP="003D5FF1">
      <w:pPr>
        <w:pStyle w:val="Tiumccp1"/>
        <w:rPr>
          <w:rStyle w:val="NidungvnbnChar"/>
        </w:rPr>
      </w:pPr>
    </w:p>
    <w:p w14:paraId="66B72EDA" w14:textId="77777777" w:rsidR="00F43DAD" w:rsidRDefault="00F43DAD" w:rsidP="003D5FF1">
      <w:pPr>
        <w:pStyle w:val="Tiumccp1"/>
        <w:rPr>
          <w:rStyle w:val="NidungvnbnChar"/>
        </w:rPr>
      </w:pPr>
    </w:p>
    <w:p w14:paraId="7B1B04C7" w14:textId="77777777" w:rsidR="00FD4ED0" w:rsidRDefault="00FD4ED0" w:rsidP="003D5FF1">
      <w:pPr>
        <w:pStyle w:val="Tiumccp1"/>
        <w:rPr>
          <w:rStyle w:val="NidungvnbnChar"/>
        </w:rPr>
      </w:pPr>
    </w:p>
    <w:p w14:paraId="1F3D4429" w14:textId="164480B1" w:rsidR="00DA4C72" w:rsidRPr="00F37500" w:rsidRDefault="00BD6532" w:rsidP="003D5FF1">
      <w:pPr>
        <w:pStyle w:val="Tiumccp1"/>
        <w:rPr>
          <w:rStyle w:val="NidungvnbnChar"/>
        </w:rPr>
      </w:pPr>
      <w:bookmarkStart w:id="45" w:name="_Toc153313117"/>
      <w:r w:rsidRPr="00F37500">
        <w:rPr>
          <w:rStyle w:val="NidungvnbnChar"/>
        </w:rPr>
        <w:lastRenderedPageBreak/>
        <w:t>Giao diện của trang chủ</w:t>
      </w:r>
      <w:r w:rsidR="00BD11CC">
        <w:rPr>
          <w:rStyle w:val="NidungvnbnChar"/>
        </w:rPr>
        <w:t xml:space="preserve"> quản lý</w:t>
      </w:r>
      <w:r w:rsidRPr="00F37500">
        <w:rPr>
          <w:rStyle w:val="NidungvnbnChar"/>
        </w:rPr>
        <w:t xml:space="preserve"> nhân viên</w:t>
      </w:r>
      <w:bookmarkEnd w:id="45"/>
    </w:p>
    <w:p w14:paraId="4E290227" w14:textId="4CA51F96" w:rsidR="00AF32BE" w:rsidRDefault="001960A0" w:rsidP="009F4B88">
      <w:pPr>
        <w:pStyle w:val="hinh"/>
        <w:rPr>
          <w:rStyle w:val="NidungvnbnChar"/>
        </w:rPr>
      </w:pPr>
      <w:bookmarkStart w:id="46" w:name="_Toc153274117"/>
      <w:r w:rsidRPr="001960A0">
        <w:rPr>
          <w:rStyle w:val="NidungvnbnChar"/>
          <w:noProof/>
          <w:lang w:val="en-US"/>
        </w:rPr>
        <w:drawing>
          <wp:anchor distT="0" distB="0" distL="114300" distR="114300" simplePos="0" relativeHeight="251702784" behindDoc="0" locked="0" layoutInCell="1" allowOverlap="1" wp14:anchorId="75B9AE8E" wp14:editId="2CDAAC2C">
            <wp:simplePos x="0" y="0"/>
            <wp:positionH relativeFrom="column">
              <wp:posOffset>101829</wp:posOffset>
            </wp:positionH>
            <wp:positionV relativeFrom="paragraph">
              <wp:posOffset>365125</wp:posOffset>
            </wp:positionV>
            <wp:extent cx="5791835" cy="22186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218690"/>
                    </a:xfrm>
                    <a:prstGeom prst="rect">
                      <a:avLst/>
                    </a:prstGeom>
                  </pic:spPr>
                </pic:pic>
              </a:graphicData>
            </a:graphic>
          </wp:anchor>
        </w:drawing>
      </w:r>
    </w:p>
    <w:p w14:paraId="4B625DCA" w14:textId="20126831" w:rsidR="004E44B2" w:rsidRPr="009F4B88" w:rsidRDefault="004E44B2" w:rsidP="009F4B88">
      <w:pPr>
        <w:pStyle w:val="hinh"/>
        <w:rPr>
          <w:rStyle w:val="NidungvnbnChar"/>
        </w:rPr>
      </w:pPr>
      <w:r w:rsidRPr="009F4B88">
        <w:rPr>
          <w:rStyle w:val="NidungvnbnChar"/>
        </w:rPr>
        <w:t xml:space="preserve">Hình </w:t>
      </w:r>
      <w:r w:rsidR="00BD11CC" w:rsidRPr="009F4B88">
        <w:rPr>
          <w:rStyle w:val="NidungvnbnChar"/>
        </w:rPr>
        <w:t>5.5</w:t>
      </w:r>
      <w:r w:rsidRPr="009F4B88">
        <w:rPr>
          <w:rStyle w:val="NidungvnbnChar"/>
        </w:rPr>
        <w:t>. Hình ảnh giao diện trang quản lý khách hàng</w:t>
      </w:r>
      <w:bookmarkEnd w:id="46"/>
    </w:p>
    <w:p w14:paraId="0C6C8F5F" w14:textId="47F71FF6" w:rsidR="00487E4B" w:rsidRDefault="00AF32BE" w:rsidP="00F37500">
      <w:pPr>
        <w:pStyle w:val="Nidungvnbn"/>
        <w:ind w:firstLine="0"/>
        <w:rPr>
          <w:b/>
          <w:lang w:val="vi-VN"/>
        </w:rPr>
      </w:pPr>
      <w:r w:rsidRPr="00AF32BE">
        <w:rPr>
          <w:b/>
          <w:noProof/>
        </w:rPr>
        <w:drawing>
          <wp:anchor distT="0" distB="0" distL="114300" distR="114300" simplePos="0" relativeHeight="251697664" behindDoc="0" locked="0" layoutInCell="1" allowOverlap="1" wp14:anchorId="6F6F12EB" wp14:editId="212D828E">
            <wp:simplePos x="0" y="0"/>
            <wp:positionH relativeFrom="column">
              <wp:posOffset>0</wp:posOffset>
            </wp:positionH>
            <wp:positionV relativeFrom="paragraph">
              <wp:posOffset>664515</wp:posOffset>
            </wp:positionV>
            <wp:extent cx="5791835" cy="31978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197860"/>
                    </a:xfrm>
                    <a:prstGeom prst="rect">
                      <a:avLst/>
                    </a:prstGeom>
                  </pic:spPr>
                </pic:pic>
              </a:graphicData>
            </a:graphic>
          </wp:anchor>
        </w:drawing>
      </w:r>
      <w:r w:rsidR="004E44B2">
        <w:rPr>
          <w:b/>
        </w:rPr>
        <w:br/>
      </w:r>
      <w:r w:rsidR="00F37500" w:rsidRPr="00F37500">
        <w:rPr>
          <w:b/>
        </w:rPr>
        <w:t xml:space="preserve">Giao diện của trang </w:t>
      </w:r>
      <w:r w:rsidR="00CD2177">
        <w:rPr>
          <w:b/>
        </w:rPr>
        <w:t>quản lý</w:t>
      </w:r>
      <w:r w:rsidR="00F37500">
        <w:rPr>
          <w:b/>
          <w:lang w:val="vi-VN"/>
        </w:rPr>
        <w:t xml:space="preserve"> sản phẩm</w:t>
      </w:r>
    </w:p>
    <w:p w14:paraId="65FBD38B" w14:textId="42F35750" w:rsidR="00B64D30" w:rsidRPr="00F37500" w:rsidRDefault="00B64D30" w:rsidP="00F37500">
      <w:pPr>
        <w:pStyle w:val="Nidungvnbn"/>
        <w:ind w:firstLine="0"/>
        <w:rPr>
          <w:b/>
          <w:lang w:val="vi-VN"/>
        </w:rPr>
      </w:pPr>
    </w:p>
    <w:p w14:paraId="0C2FB992" w14:textId="455E923F" w:rsidR="00487E4B" w:rsidRPr="004A3FB2" w:rsidRDefault="004E44B2" w:rsidP="004A3FB2">
      <w:pPr>
        <w:pStyle w:val="hinh"/>
      </w:pPr>
      <w:bookmarkStart w:id="47" w:name="_Toc153274118"/>
      <w:r w:rsidRPr="009F4B88">
        <w:rPr>
          <w:rStyle w:val="NidungvnbnChar"/>
        </w:rPr>
        <w:t xml:space="preserve">Hình </w:t>
      </w:r>
      <w:r w:rsidR="00586F50" w:rsidRPr="009F4B88">
        <w:rPr>
          <w:rStyle w:val="NidungvnbnChar"/>
        </w:rPr>
        <w:t>5.6</w:t>
      </w:r>
      <w:r w:rsidRPr="009F4B88">
        <w:rPr>
          <w:rStyle w:val="NidungvnbnChar"/>
        </w:rPr>
        <w:t xml:space="preserve">. Hình ảnh giao diện </w:t>
      </w:r>
      <w:r w:rsidR="001426E4" w:rsidRPr="009F4B88">
        <w:rPr>
          <w:rStyle w:val="NidungvnbnChar"/>
        </w:rPr>
        <w:t xml:space="preserve">trang </w:t>
      </w:r>
      <w:r w:rsidR="007A624C" w:rsidRPr="009F4B88">
        <w:rPr>
          <w:rStyle w:val="NidungvnbnChar"/>
        </w:rPr>
        <w:t xml:space="preserve">quản lý </w:t>
      </w:r>
      <w:r w:rsidR="001426E4" w:rsidRPr="009F4B88">
        <w:rPr>
          <w:rStyle w:val="NidungvnbnChar"/>
        </w:rPr>
        <w:t>sản phẩ</w:t>
      </w:r>
      <w:r w:rsidR="00CB0CE9" w:rsidRPr="009F4B88">
        <w:rPr>
          <w:rStyle w:val="NidungvnbnChar"/>
        </w:rPr>
        <w:t>m</w:t>
      </w:r>
      <w:bookmarkEnd w:id="47"/>
    </w:p>
    <w:p w14:paraId="420742BB" w14:textId="581D65CF" w:rsidR="008571A1" w:rsidRPr="005B5953" w:rsidRDefault="008571A1">
      <w:pPr>
        <w:spacing w:after="200" w:line="276" w:lineRule="auto"/>
        <w:rPr>
          <w:sz w:val="32"/>
          <w:szCs w:val="32"/>
        </w:rPr>
      </w:pPr>
    </w:p>
    <w:p w14:paraId="6C7C2136" w14:textId="77777777" w:rsidR="008571A1" w:rsidRPr="004A7C39" w:rsidRDefault="008571A1" w:rsidP="008571A1">
      <w:pPr>
        <w:pStyle w:val="Chng"/>
      </w:pPr>
      <w:bookmarkStart w:id="48" w:name="_Toc153313118"/>
      <w:r>
        <w:t xml:space="preserve">CHƯƠNG </w:t>
      </w:r>
      <w:r w:rsidR="00BD3C76">
        <w:rPr>
          <w:lang w:val="vi-VN"/>
        </w:rPr>
        <w:t>6</w:t>
      </w:r>
      <w:r>
        <w:t xml:space="preserve"> – </w:t>
      </w:r>
      <w:r w:rsidR="00E61FAE">
        <w:t>KẾT LUẬN</w:t>
      </w:r>
      <w:bookmarkEnd w:id="48"/>
    </w:p>
    <w:p w14:paraId="7112F3B3" w14:textId="77777777" w:rsidR="008571A1" w:rsidRDefault="008571A1" w:rsidP="008571A1">
      <w:pPr>
        <w:pStyle w:val="Nidungvnbn"/>
        <w:rPr>
          <w:i/>
        </w:rPr>
      </w:pPr>
      <w:r>
        <w:rPr>
          <w:i/>
        </w:rPr>
        <w:t xml:space="preserve">Chương </w:t>
      </w:r>
      <w:r w:rsidR="00923455">
        <w:rPr>
          <w:i/>
          <w:lang w:val="vi-VN"/>
        </w:rPr>
        <w:t>6</w:t>
      </w:r>
      <w:r>
        <w:rPr>
          <w:i/>
        </w:rPr>
        <w:t xml:space="preserve"> trình bày </w:t>
      </w:r>
      <w:r w:rsidR="00DF664D">
        <w:rPr>
          <w:i/>
          <w:lang w:val="vi-VN"/>
        </w:rPr>
        <w:t>những ưu, khuyết điểm trong quá trình</w:t>
      </w:r>
      <w:r>
        <w:rPr>
          <w:i/>
        </w:rPr>
        <w:t xml:space="preserve"> xây dựng hệ thống từ </w:t>
      </w:r>
      <w:r w:rsidR="00DF664D">
        <w:rPr>
          <w:i/>
          <w:lang w:val="vi-VN"/>
        </w:rPr>
        <w:t>đó đề ra hướng phát triển cho tương lai</w:t>
      </w:r>
      <w:r>
        <w:rPr>
          <w:i/>
        </w:rPr>
        <w:t>.</w:t>
      </w:r>
    </w:p>
    <w:p w14:paraId="7F1C0732" w14:textId="77777777" w:rsidR="00171D05" w:rsidRDefault="00BD3C76" w:rsidP="00171D05">
      <w:pPr>
        <w:pStyle w:val="Tiumccp1"/>
        <w:rPr>
          <w:lang w:val="vi-VN"/>
        </w:rPr>
      </w:pPr>
      <w:bookmarkStart w:id="49" w:name="_Toc153313119"/>
      <w:r>
        <w:rPr>
          <w:lang w:val="vi-VN"/>
        </w:rPr>
        <w:t>6</w:t>
      </w:r>
      <w:r w:rsidR="00171D05">
        <w:rPr>
          <w:lang w:val="vi-VN"/>
        </w:rPr>
        <w:t xml:space="preserve">.1. Ưu điểm của </w:t>
      </w:r>
      <w:r w:rsidR="000A4EAB">
        <w:rPr>
          <w:lang w:val="vi-VN"/>
        </w:rPr>
        <w:t>đề tài</w:t>
      </w:r>
      <w:bookmarkEnd w:id="49"/>
    </w:p>
    <w:p w14:paraId="38DBE96B" w14:textId="6EDC72E3" w:rsidR="009A58DC" w:rsidRPr="009A58DC" w:rsidRDefault="009A58DC" w:rsidP="009A58DC">
      <w:pPr>
        <w:pStyle w:val="Nidungvnbn"/>
        <w:rPr>
          <w:lang w:val="vi-VN"/>
        </w:rPr>
      </w:pPr>
      <w:r>
        <w:t xml:space="preserve">- </w:t>
      </w:r>
      <w:r w:rsidRPr="009A58DC">
        <w:rPr>
          <w:lang w:val="vi-VN"/>
        </w:rPr>
        <w:t>Phát triển kiến thức: Tận dụng và phát huy được tốt các kiến thức đã học trong môn Phát triển ứng dụng web NodeJs.</w:t>
      </w:r>
    </w:p>
    <w:p w14:paraId="67966F95" w14:textId="4FA7E124" w:rsidR="009A58DC" w:rsidRPr="009A58DC" w:rsidRDefault="009A58DC" w:rsidP="009A58DC">
      <w:pPr>
        <w:pStyle w:val="Nidungvnbn"/>
        <w:rPr>
          <w:lang w:val="vi-VN"/>
        </w:rPr>
      </w:pPr>
      <w:r>
        <w:t xml:space="preserve">- </w:t>
      </w:r>
      <w:r w:rsidRPr="009A58DC">
        <w:rPr>
          <w:lang w:val="vi-VN"/>
        </w:rPr>
        <w:t>Giao diện người dùng: Thân thiện, dễ dàng tương tác và sử dụng.</w:t>
      </w:r>
    </w:p>
    <w:p w14:paraId="11438C6F" w14:textId="044CB161" w:rsidR="009A58DC" w:rsidRPr="009A58DC" w:rsidRDefault="009A58DC" w:rsidP="009A58DC">
      <w:pPr>
        <w:pStyle w:val="Nidungvnbn"/>
        <w:rPr>
          <w:lang w:val="vi-VN"/>
        </w:rPr>
      </w:pPr>
      <w:r>
        <w:t xml:space="preserve">- </w:t>
      </w:r>
      <w:r w:rsidRPr="009A58DC">
        <w:rPr>
          <w:lang w:val="vi-VN"/>
        </w:rPr>
        <w:t>Hoàn thiện chức năng: Hệ thống đã đáp ứng tương đối đầy đủ và hoàn thiện các chức năng được yêu cầu.</w:t>
      </w:r>
    </w:p>
    <w:p w14:paraId="676F47FA" w14:textId="0C1B4BB1" w:rsidR="009A58DC" w:rsidRPr="009A58DC" w:rsidRDefault="009A58DC" w:rsidP="009A58DC">
      <w:pPr>
        <w:pStyle w:val="Nidungvnbn"/>
        <w:rPr>
          <w:lang w:val="vi-VN"/>
        </w:rPr>
      </w:pPr>
      <w:r>
        <w:t xml:space="preserve">- </w:t>
      </w:r>
      <w:r w:rsidRPr="009A58DC">
        <w:rPr>
          <w:lang w:val="vi-VN"/>
        </w:rPr>
        <w:t>Phân chia module rõ ràng: Việc phân chia module trong hệ thống giúp các thành viên làm việc và tương tác dễ dàng.</w:t>
      </w:r>
    </w:p>
    <w:p w14:paraId="332930DD" w14:textId="682036CA" w:rsidR="009A58DC" w:rsidRPr="009A58DC" w:rsidRDefault="009A58DC" w:rsidP="009A58DC">
      <w:pPr>
        <w:pStyle w:val="Nidungvnbn"/>
        <w:rPr>
          <w:lang w:val="vi-VN"/>
        </w:rPr>
      </w:pPr>
      <w:r>
        <w:t xml:space="preserve">- </w:t>
      </w:r>
      <w:r w:rsidRPr="009A58DC">
        <w:rPr>
          <w:lang w:val="vi-VN"/>
        </w:rPr>
        <w:t>Tương thích: Hệ thống được thiết kế và phát triển với sự tương thích với các nền tảng và các công nghệ khác nhau. Điều này giúp hệ thống có khả năng tích hợp và hoạt động tốt với các hệ thống và ứng dụng khác, tạo điều kiện thuận lợi cho việc mở rộng và kết nối với các hệ thống khác.</w:t>
      </w:r>
    </w:p>
    <w:p w14:paraId="1BACC283" w14:textId="377B9799" w:rsidR="009A58DC" w:rsidRDefault="009A58DC" w:rsidP="009A58DC">
      <w:pPr>
        <w:pStyle w:val="Nidungvnbn"/>
        <w:rPr>
          <w:b/>
          <w:lang w:val="vi-VN"/>
        </w:rPr>
      </w:pPr>
      <w:r>
        <w:t xml:space="preserve">- </w:t>
      </w:r>
      <w:r w:rsidRPr="009A58DC">
        <w:rPr>
          <w:lang w:val="vi-VN"/>
        </w:rPr>
        <w:t xml:space="preserve">Tính mở rộng: Hệ thống được xây dựng với khả năng mở rộng linh hoạt, cho phép thêm mới các chức năng và tính năng trong tương lai một cách dễ dàng. </w:t>
      </w:r>
    </w:p>
    <w:p w14:paraId="43454B54" w14:textId="4DAECA7F" w:rsidR="003D5FF1" w:rsidRDefault="00BD3C76" w:rsidP="009A58DC">
      <w:pPr>
        <w:pStyle w:val="Tiumccp1"/>
        <w:rPr>
          <w:lang w:val="vi-VN"/>
        </w:rPr>
      </w:pPr>
      <w:bookmarkStart w:id="50" w:name="_Toc153313120"/>
      <w:r>
        <w:rPr>
          <w:lang w:val="vi-VN"/>
        </w:rPr>
        <w:t>6</w:t>
      </w:r>
      <w:r w:rsidR="003D5FF1">
        <w:rPr>
          <w:lang w:val="vi-VN"/>
        </w:rPr>
        <w:t xml:space="preserve">.2. Nhược điểm </w:t>
      </w:r>
      <w:r w:rsidR="00F915E8">
        <w:rPr>
          <w:lang w:val="vi-VN"/>
        </w:rPr>
        <w:t xml:space="preserve">và hướng phát triển </w:t>
      </w:r>
      <w:r w:rsidR="003D5FF1">
        <w:rPr>
          <w:lang w:val="vi-VN"/>
        </w:rPr>
        <w:t>của đề tài</w:t>
      </w:r>
      <w:bookmarkEnd w:id="50"/>
    </w:p>
    <w:p w14:paraId="0D10C553" w14:textId="2F983FBA" w:rsidR="000A3CEB" w:rsidRPr="000A3CEB" w:rsidRDefault="000A3CEB" w:rsidP="000A3CEB">
      <w:pPr>
        <w:pStyle w:val="Nidungvnbn"/>
        <w:rPr>
          <w:lang w:val="vi-VN"/>
        </w:rPr>
      </w:pPr>
      <w:r>
        <w:t xml:space="preserve">- </w:t>
      </w:r>
      <w:r w:rsidRPr="000A3CEB">
        <w:rPr>
          <w:lang w:val="vi-VN"/>
        </w:rPr>
        <w:t>Trải nghiệm người dùng: Phần trải nghiệm giao diện người dùng có thể còn chưa đạt tối ưu, cần nâng cấp và cải thiện để cung cấp trải nghiệm tốt hơn cho người dùng.</w:t>
      </w:r>
    </w:p>
    <w:p w14:paraId="576EC317" w14:textId="462BAAB4" w:rsidR="000A3CEB" w:rsidRPr="000A3CEB" w:rsidRDefault="000A3CEB" w:rsidP="000A3CEB">
      <w:pPr>
        <w:pStyle w:val="Nidungvnbn"/>
        <w:rPr>
          <w:lang w:val="vi-VN"/>
        </w:rPr>
      </w:pPr>
      <w:r>
        <w:t xml:space="preserve">- </w:t>
      </w:r>
      <w:r w:rsidRPr="000A3CEB">
        <w:rPr>
          <w:lang w:val="vi-VN"/>
        </w:rPr>
        <w:t>Bảo mật: Cần xem xét và tăng cường mặt bảo mật để đảm bảo an toàn cho hệ thống và dữ liệu.</w:t>
      </w:r>
    </w:p>
    <w:p w14:paraId="4BB07D26" w14:textId="77777777" w:rsidR="00D612E2" w:rsidRDefault="000A3CEB" w:rsidP="000A3CEB">
      <w:pPr>
        <w:pStyle w:val="Nidungvnbn"/>
        <w:rPr>
          <w:i/>
        </w:rPr>
      </w:pPr>
      <w:r>
        <w:t xml:space="preserve">- </w:t>
      </w:r>
      <w:r w:rsidRPr="000A3CEB">
        <w:rPr>
          <w:lang w:val="vi-VN"/>
        </w:rPr>
        <w:t>Tối ưu hiệu suất: Cần nghiên cứu và thực hiện các biện pháp tối ưu hóa để cải thiện hiệu suất của hệ thống, đặc biệt là khi có nhiều người sử dụng</w:t>
      </w:r>
      <w:r w:rsidR="00D612E2">
        <w:rPr>
          <w:i/>
        </w:rPr>
        <w:t>.</w:t>
      </w:r>
    </w:p>
    <w:p w14:paraId="304230E4" w14:textId="0A4E00F9" w:rsidR="00D612E2" w:rsidRDefault="00D612E2" w:rsidP="00D612E2">
      <w:pPr>
        <w:pStyle w:val="Tiumccp1"/>
      </w:pPr>
      <w:bookmarkStart w:id="51" w:name="_Toc153313121"/>
      <w:r>
        <w:rPr>
          <w:lang w:val="vi-VN"/>
        </w:rPr>
        <w:lastRenderedPageBreak/>
        <w:t>6.</w:t>
      </w:r>
      <w:r>
        <w:t>3</w:t>
      </w:r>
      <w:r>
        <w:rPr>
          <w:lang w:val="vi-VN"/>
        </w:rPr>
        <w:t xml:space="preserve">. </w:t>
      </w:r>
      <w:r>
        <w:t>Hướng phát triển cho tương lai</w:t>
      </w:r>
      <w:bookmarkEnd w:id="51"/>
    </w:p>
    <w:p w14:paraId="4154BE65" w14:textId="58916653" w:rsidR="003555F9" w:rsidRPr="003555F9" w:rsidRDefault="003555F9" w:rsidP="003555F9">
      <w:pPr>
        <w:pStyle w:val="Nidungvnbn"/>
      </w:pPr>
      <w:r>
        <w:t xml:space="preserve">- </w:t>
      </w:r>
      <w:r w:rsidRPr="003555F9">
        <w:t>Nâng cấp giao diện người dùng: để mang lại trải nghiệm tốt hơn cho người dùng.</w:t>
      </w:r>
    </w:p>
    <w:p w14:paraId="6B190993" w14:textId="300304B5" w:rsidR="003555F9" w:rsidRPr="003555F9" w:rsidRDefault="003555F9" w:rsidP="003555F9">
      <w:pPr>
        <w:pStyle w:val="Nidungvnbn"/>
      </w:pPr>
      <w:r>
        <w:t xml:space="preserve">- </w:t>
      </w:r>
      <w:r w:rsidRPr="003555F9">
        <w:t>Tăng cường bảo mật: để đảm bảo an toàn hơn cho hệ thống và dữ liệu.</w:t>
      </w:r>
    </w:p>
    <w:p w14:paraId="69686F71" w14:textId="4CAF9765" w:rsidR="003555F9" w:rsidRPr="003555F9" w:rsidRDefault="003555F9" w:rsidP="003555F9">
      <w:pPr>
        <w:pStyle w:val="Nidungvnbn"/>
      </w:pPr>
      <w:r>
        <w:t xml:space="preserve">- </w:t>
      </w:r>
      <w:r w:rsidRPr="003555F9">
        <w:t>Tối ưu hiệu suất: Tiếp tục tìm hiểu và thực hiện các biện pháp tối ưu hóa để cải thiện hiệu suất của hệ thống, đặc biệt là trong tình huống có nhiều người sử dụng.</w:t>
      </w:r>
    </w:p>
    <w:p w14:paraId="150EF50B" w14:textId="4CBE013C" w:rsidR="009A2794" w:rsidRPr="007F655B" w:rsidRDefault="008571A1" w:rsidP="000A3CEB">
      <w:pPr>
        <w:pStyle w:val="Nidungvnbn"/>
        <w:rPr>
          <w:i/>
          <w:lang w:val="vi-VN"/>
        </w:rPr>
      </w:pPr>
      <w:r w:rsidRPr="007F655B">
        <w:rPr>
          <w:i/>
          <w:lang w:val="vi-VN"/>
        </w:rPr>
        <w:br w:type="page"/>
      </w:r>
    </w:p>
    <w:p w14:paraId="79DB6E79" w14:textId="77777777" w:rsidR="007E7FF7" w:rsidRPr="007F655B" w:rsidRDefault="007E7FF7" w:rsidP="007E7FF7">
      <w:pPr>
        <w:tabs>
          <w:tab w:val="center" w:pos="6379"/>
        </w:tabs>
        <w:spacing w:after="200" w:line="276" w:lineRule="auto"/>
        <w:jc w:val="center"/>
        <w:rPr>
          <w:b/>
          <w:sz w:val="32"/>
          <w:szCs w:val="32"/>
          <w:lang w:val="vi-VN"/>
        </w:rPr>
      </w:pPr>
      <w:r w:rsidRPr="007F655B">
        <w:rPr>
          <w:b/>
          <w:sz w:val="32"/>
          <w:szCs w:val="32"/>
          <w:lang w:val="vi-VN"/>
        </w:rPr>
        <w:lastRenderedPageBreak/>
        <w:t>TÀI LIỆU THAM KHẢO</w:t>
      </w:r>
    </w:p>
    <w:p w14:paraId="03BDF3ED" w14:textId="77777777" w:rsidR="00C11DEE" w:rsidRDefault="00650D6A" w:rsidP="00C11DEE">
      <w:pPr>
        <w:spacing w:line="360" w:lineRule="auto"/>
        <w:ind w:left="360" w:firstLine="360"/>
        <w:rPr>
          <w:b/>
          <w:sz w:val="26"/>
          <w:szCs w:val="26"/>
          <w:lang w:val="vi-VN"/>
        </w:rPr>
      </w:pPr>
      <w:r w:rsidRPr="007F655B">
        <w:rPr>
          <w:b/>
          <w:sz w:val="26"/>
          <w:szCs w:val="26"/>
          <w:lang w:val="vi-VN"/>
        </w:rPr>
        <w:t>Tiếng Việt</w:t>
      </w:r>
    </w:p>
    <w:p w14:paraId="7E599F2A" w14:textId="77777777" w:rsidR="00C11DEE" w:rsidRDefault="00C11DEE" w:rsidP="00C11DEE">
      <w:pPr>
        <w:spacing w:line="360" w:lineRule="auto"/>
        <w:ind w:left="360" w:firstLine="360"/>
      </w:pPr>
      <w:r w:rsidRPr="00C11DEE">
        <w:t>[1] TemplateMo, "Free Template 524 Produ</w:t>
      </w:r>
      <w:r>
        <w:t>ct Admin," [Online]. Available:</w:t>
      </w:r>
    </w:p>
    <w:p w14:paraId="5314B9DB" w14:textId="77777777" w:rsidR="00C11DEE" w:rsidRDefault="00C11DEE" w:rsidP="00C11DEE">
      <w:pPr>
        <w:spacing w:line="360" w:lineRule="auto"/>
        <w:ind w:left="360" w:firstLine="360"/>
      </w:pPr>
      <w:r w:rsidRPr="00C11DEE">
        <w:t>https://templatemo.com/tm-524-product-admin. [Accessed: 12-Nov-2023].</w:t>
      </w:r>
    </w:p>
    <w:p w14:paraId="58E02513" w14:textId="77777777" w:rsidR="00C11DEE" w:rsidRDefault="00C11DEE" w:rsidP="00C11DEE">
      <w:pPr>
        <w:spacing w:line="360" w:lineRule="auto"/>
        <w:ind w:left="360" w:firstLine="360"/>
      </w:pPr>
      <w:r w:rsidRPr="00C11DEE">
        <w:t xml:space="preserve">[2] Colorlib, "Login Form V20 - Free Login In </w:t>
      </w:r>
      <w:r>
        <w:t>Form w/ Image Background 2023,"</w:t>
      </w:r>
    </w:p>
    <w:p w14:paraId="78BA5168" w14:textId="63ABCFC8" w:rsidR="00C11DEE" w:rsidRDefault="00C11DEE" w:rsidP="00C11DEE">
      <w:pPr>
        <w:spacing w:line="360" w:lineRule="auto"/>
        <w:ind w:left="360" w:firstLine="360"/>
      </w:pPr>
      <w:r w:rsidRPr="00C11DEE">
        <w:t xml:space="preserve">[Online]. Available: </w:t>
      </w:r>
      <w:hyperlink r:id="rId29" w:history="1">
        <w:r w:rsidRPr="00E16FA5">
          <w:rPr>
            <w:rStyle w:val="Hyperlink"/>
          </w:rPr>
          <w:t>https://colorlib.com/wp/template/login-form-20/</w:t>
        </w:r>
      </w:hyperlink>
      <w:r>
        <w:t xml:space="preserve"> . [Accessed: 15</w:t>
      </w:r>
    </w:p>
    <w:p w14:paraId="7489EC97" w14:textId="77777777" w:rsidR="00C11DEE" w:rsidRDefault="00C11DEE" w:rsidP="00C11DEE">
      <w:pPr>
        <w:spacing w:line="360" w:lineRule="auto"/>
        <w:ind w:left="360" w:firstLine="360"/>
      </w:pPr>
      <w:r w:rsidRPr="00C11DEE">
        <w:t>Nov-2023].</w:t>
      </w:r>
    </w:p>
    <w:p w14:paraId="5A3B37F2" w14:textId="77777777" w:rsidR="00C11DEE" w:rsidRDefault="00C11DEE" w:rsidP="00C11DEE">
      <w:pPr>
        <w:spacing w:line="360" w:lineRule="auto"/>
        <w:ind w:left="360" w:firstLine="360"/>
      </w:pPr>
      <w:r w:rsidRPr="00C11DEE">
        <w:t>[3] TrungQuanDev, "NodeJS viết API gửi E</w:t>
      </w:r>
      <w:r>
        <w:t>mail với OAuth2 và</w:t>
      </w:r>
    </w:p>
    <w:p w14:paraId="48844544" w14:textId="47542CC8" w:rsidR="00C11DEE" w:rsidRDefault="00C11DEE" w:rsidP="00C11DEE">
      <w:pPr>
        <w:spacing w:line="360" w:lineRule="auto"/>
        <w:ind w:left="360" w:firstLine="360"/>
      </w:pPr>
      <w:r>
        <w:t>Nodemailer, "</w:t>
      </w:r>
      <w:r w:rsidRPr="00C11DEE">
        <w:t xml:space="preserve">[Online]. Available: </w:t>
      </w:r>
      <w:hyperlink r:id="rId30" w:history="1">
        <w:r w:rsidRPr="00E16FA5">
          <w:rPr>
            <w:rStyle w:val="Hyperlink"/>
          </w:rPr>
          <w:t>https://trungquandev.com/nodejs-viet-api-gui-email-</w:t>
        </w:r>
      </w:hyperlink>
    </w:p>
    <w:p w14:paraId="6AC0E349" w14:textId="25F0FEE6" w:rsidR="00C11DEE" w:rsidRDefault="00C11DEE" w:rsidP="00C11DEE">
      <w:pPr>
        <w:spacing w:line="360" w:lineRule="auto"/>
        <w:ind w:left="360" w:firstLine="360"/>
      </w:pPr>
      <w:r w:rsidRPr="00C11DEE">
        <w:t>voi-oauth2-va-nodemailer/. [Accessed: 25-</w:t>
      </w:r>
      <w:r>
        <w:t>Nov</w:t>
      </w:r>
      <w:r w:rsidRPr="00C11DEE">
        <w:t>-2023].</w:t>
      </w:r>
    </w:p>
    <w:p w14:paraId="544FC6BB" w14:textId="77777777" w:rsidR="00C11DEE" w:rsidRDefault="00C11DEE" w:rsidP="00C11DEE">
      <w:pPr>
        <w:spacing w:line="360" w:lineRule="auto"/>
        <w:ind w:left="360" w:firstLine="360"/>
      </w:pPr>
      <w:r w:rsidRPr="00C11DEE">
        <w:t xml:space="preserve">[4] "Chart.js | Chart.js," [Online]. Available: https://www.chartjs.org/docs/latest/. </w:t>
      </w:r>
    </w:p>
    <w:p w14:paraId="22E28E1C" w14:textId="1387DA5D" w:rsidR="006641F6" w:rsidRPr="00C11DEE" w:rsidRDefault="00C11DEE" w:rsidP="00C11DEE">
      <w:pPr>
        <w:spacing w:line="360" w:lineRule="auto"/>
        <w:ind w:left="360" w:firstLine="360"/>
      </w:pPr>
      <w:r w:rsidRPr="00C11DEE">
        <w:t>[Accessed: 4-Dec-2023].</w:t>
      </w:r>
    </w:p>
    <w:p w14:paraId="447A0E0C" w14:textId="48600817" w:rsidR="00730D0A" w:rsidRDefault="00730D0A">
      <w:pPr>
        <w:spacing w:after="200" w:line="276" w:lineRule="auto"/>
        <w:rPr>
          <w:sz w:val="26"/>
          <w:szCs w:val="26"/>
          <w:lang w:val="vi-VN"/>
        </w:rPr>
      </w:pPr>
      <w:r>
        <w:rPr>
          <w:sz w:val="26"/>
          <w:szCs w:val="26"/>
          <w:lang w:val="vi-VN"/>
        </w:rPr>
        <w:br w:type="page"/>
      </w:r>
    </w:p>
    <w:p w14:paraId="0EBE1B02" w14:textId="58065D22" w:rsidR="00730D0A" w:rsidRDefault="00730D0A" w:rsidP="00730D0A">
      <w:pPr>
        <w:pStyle w:val="Chng"/>
        <w:jc w:val="center"/>
      </w:pPr>
      <w:bookmarkStart w:id="52" w:name="_Toc153313122"/>
      <w:r>
        <w:lastRenderedPageBreak/>
        <w:t>PHỤ LỤC</w:t>
      </w:r>
      <w:bookmarkEnd w:id="52"/>
    </w:p>
    <w:p w14:paraId="072FCEE7" w14:textId="45EB43DF" w:rsidR="00730D0A" w:rsidRDefault="00F42D3E" w:rsidP="00F42D3E">
      <w:pPr>
        <w:pStyle w:val="Nidungvnbn"/>
        <w:numPr>
          <w:ilvl w:val="0"/>
          <w:numId w:val="14"/>
        </w:numPr>
        <w:jc w:val="left"/>
      </w:pPr>
      <w:r>
        <w:t xml:space="preserve">Trang web mô tả giao diện hệ thống người dùng: </w:t>
      </w:r>
      <w:hyperlink r:id="rId31" w:tgtFrame="_blank" w:tooltip="https://www.figma.com/file/HqmJPpIdCMl8dMlpD52S87/webStore?type=design&amp;node-id=0-1&amp;mode=design&amp;t=xckw4JmISN3JGvug-0" w:history="1">
        <w:r>
          <w:rPr>
            <w:rStyle w:val="Hyperlink"/>
            <w:rFonts w:ascii="inherit" w:hAnsi="inherit"/>
            <w:bdr w:val="none" w:sz="0" w:space="0" w:color="auto" w:frame="1"/>
          </w:rPr>
          <w:t>https://www.figma.com/file/HqmJPpIdCMl8dMlpD52S87/webStore?type=design&amp;node-id=0-1&amp;mode=design&amp;t=xckw4JmISN3JGvug-0</w:t>
        </w:r>
      </w:hyperlink>
    </w:p>
    <w:p w14:paraId="6D979627" w14:textId="68133165" w:rsidR="00F42D3E" w:rsidRPr="004A7C39" w:rsidRDefault="00F42D3E" w:rsidP="00F42D3E">
      <w:pPr>
        <w:pStyle w:val="Nidungvnbn"/>
        <w:numPr>
          <w:ilvl w:val="0"/>
          <w:numId w:val="14"/>
        </w:numPr>
        <w:jc w:val="left"/>
      </w:pPr>
      <w:r>
        <w:t xml:space="preserve">Link video demo sản phẩm: </w:t>
      </w:r>
      <w:hyperlink r:id="rId32" w:history="1">
        <w:r w:rsidRPr="00E16FA5">
          <w:rPr>
            <w:rStyle w:val="Hyperlink"/>
          </w:rPr>
          <w:t>https://drive.google.com/drive/folders/1kzDb6ozL-Dd8BO193EDA7V_-9JHKbD-J?usp=sharing</w:t>
        </w:r>
      </w:hyperlink>
      <w:r>
        <w:t xml:space="preserve"> </w:t>
      </w:r>
    </w:p>
    <w:p w14:paraId="27234295" w14:textId="77777777" w:rsidR="00BB2B2A" w:rsidRPr="007F655B" w:rsidRDefault="00BB2B2A" w:rsidP="00BC76AD">
      <w:pPr>
        <w:spacing w:after="200" w:line="276" w:lineRule="auto"/>
        <w:rPr>
          <w:sz w:val="26"/>
          <w:szCs w:val="26"/>
          <w:lang w:val="vi-VN"/>
        </w:rPr>
      </w:pPr>
    </w:p>
    <w:sectPr w:rsidR="00BB2B2A" w:rsidRPr="007F655B" w:rsidSect="00DB7595">
      <w:headerReference w:type="default" r:id="rId3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39AF7" w14:textId="77777777" w:rsidR="00743980" w:rsidRDefault="00743980" w:rsidP="00453AB1">
      <w:r>
        <w:separator/>
      </w:r>
    </w:p>
  </w:endnote>
  <w:endnote w:type="continuationSeparator" w:id="0">
    <w:p w14:paraId="69C6BF6E" w14:textId="77777777" w:rsidR="00743980" w:rsidRDefault="0074398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E3922" w14:textId="77777777" w:rsidR="00743980" w:rsidRDefault="00743980" w:rsidP="00453AB1">
      <w:r>
        <w:separator/>
      </w:r>
    </w:p>
  </w:footnote>
  <w:footnote w:type="continuationSeparator" w:id="0">
    <w:p w14:paraId="2B6F86B6" w14:textId="77777777" w:rsidR="00743980" w:rsidRDefault="0074398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D01B" w14:textId="77777777" w:rsidR="00BC741C" w:rsidRDefault="00BC741C">
    <w:pPr>
      <w:pStyle w:val="Header"/>
      <w:jc w:val="center"/>
    </w:pPr>
  </w:p>
  <w:p w14:paraId="34E357DE" w14:textId="77777777" w:rsidR="00BC741C" w:rsidRDefault="00BC74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183E2AFF" w14:textId="77777777" w:rsidR="00BC741C" w:rsidRDefault="00BC741C">
        <w:pPr>
          <w:pStyle w:val="Header"/>
          <w:jc w:val="center"/>
        </w:pPr>
        <w:r>
          <w:fldChar w:fldCharType="begin"/>
        </w:r>
        <w:r>
          <w:instrText xml:space="preserve"> PAGE   \* MERGEFORMAT </w:instrText>
        </w:r>
        <w:r>
          <w:fldChar w:fldCharType="separate"/>
        </w:r>
        <w:r w:rsidR="00182D27">
          <w:rPr>
            <w:noProof/>
          </w:rPr>
          <w:t>iv</w:t>
        </w:r>
        <w:r>
          <w:rPr>
            <w:noProof/>
          </w:rPr>
          <w:fldChar w:fldCharType="end"/>
        </w:r>
      </w:p>
    </w:sdtContent>
  </w:sdt>
  <w:p w14:paraId="24043A6D" w14:textId="77777777" w:rsidR="00BC741C" w:rsidRDefault="00BC74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2D899C2" w14:textId="77777777" w:rsidR="00BC741C" w:rsidRDefault="00BC741C">
        <w:pPr>
          <w:pStyle w:val="Header"/>
          <w:jc w:val="center"/>
        </w:pPr>
        <w:r>
          <w:fldChar w:fldCharType="begin"/>
        </w:r>
        <w:r>
          <w:instrText xml:space="preserve"> PAGE   \* MERGEFORMAT </w:instrText>
        </w:r>
        <w:r>
          <w:fldChar w:fldCharType="separate"/>
        </w:r>
        <w:r w:rsidR="00182D27">
          <w:rPr>
            <w:noProof/>
          </w:rPr>
          <w:t>15</w:t>
        </w:r>
        <w:r>
          <w:rPr>
            <w:noProof/>
          </w:rPr>
          <w:fldChar w:fldCharType="end"/>
        </w:r>
      </w:p>
    </w:sdtContent>
  </w:sdt>
  <w:p w14:paraId="7A8F96E4" w14:textId="77777777" w:rsidR="00BC741C" w:rsidRDefault="00BC74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51838"/>
    <w:multiLevelType w:val="hybridMultilevel"/>
    <w:tmpl w:val="B33A613E"/>
    <w:lvl w:ilvl="0" w:tplc="FFC0257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0B008D"/>
    <w:multiLevelType w:val="hybridMultilevel"/>
    <w:tmpl w:val="C6F2B86E"/>
    <w:lvl w:ilvl="0" w:tplc="FB662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EB5593"/>
    <w:multiLevelType w:val="hybridMultilevel"/>
    <w:tmpl w:val="F8207CC2"/>
    <w:lvl w:ilvl="0" w:tplc="01C2E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2554462">
    <w:abstractNumId w:val="1"/>
  </w:num>
  <w:num w:numId="2" w16cid:durableId="1681467231">
    <w:abstractNumId w:val="7"/>
  </w:num>
  <w:num w:numId="3" w16cid:durableId="1291085180">
    <w:abstractNumId w:val="10"/>
  </w:num>
  <w:num w:numId="4" w16cid:durableId="1793282834">
    <w:abstractNumId w:val="13"/>
  </w:num>
  <w:num w:numId="5" w16cid:durableId="455300257">
    <w:abstractNumId w:val="0"/>
  </w:num>
  <w:num w:numId="6" w16cid:durableId="1282876900">
    <w:abstractNumId w:val="4"/>
  </w:num>
  <w:num w:numId="7" w16cid:durableId="694421924">
    <w:abstractNumId w:val="8"/>
  </w:num>
  <w:num w:numId="8" w16cid:durableId="1928348539">
    <w:abstractNumId w:val="11"/>
  </w:num>
  <w:num w:numId="9" w16cid:durableId="367687815">
    <w:abstractNumId w:val="2"/>
  </w:num>
  <w:num w:numId="10" w16cid:durableId="1475021422">
    <w:abstractNumId w:val="5"/>
  </w:num>
  <w:num w:numId="11" w16cid:durableId="366875658">
    <w:abstractNumId w:val="12"/>
  </w:num>
  <w:num w:numId="12" w16cid:durableId="1647511642">
    <w:abstractNumId w:val="3"/>
  </w:num>
  <w:num w:numId="13" w16cid:durableId="901334622">
    <w:abstractNumId w:val="6"/>
  </w:num>
  <w:num w:numId="14" w16cid:durableId="12008968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6D91"/>
    <w:rsid w:val="00000FCE"/>
    <w:rsid w:val="0001137E"/>
    <w:rsid w:val="00021E64"/>
    <w:rsid w:val="00024496"/>
    <w:rsid w:val="00032D99"/>
    <w:rsid w:val="000402DA"/>
    <w:rsid w:val="000424BA"/>
    <w:rsid w:val="0004662B"/>
    <w:rsid w:val="00050424"/>
    <w:rsid w:val="000664E8"/>
    <w:rsid w:val="00070AB0"/>
    <w:rsid w:val="00077350"/>
    <w:rsid w:val="00093ACD"/>
    <w:rsid w:val="000A14FE"/>
    <w:rsid w:val="000A3CEB"/>
    <w:rsid w:val="000A4EAB"/>
    <w:rsid w:val="000A6C30"/>
    <w:rsid w:val="000B32FC"/>
    <w:rsid w:val="000E6CE4"/>
    <w:rsid w:val="000F64C7"/>
    <w:rsid w:val="00101459"/>
    <w:rsid w:val="0010518D"/>
    <w:rsid w:val="00116781"/>
    <w:rsid w:val="001228E2"/>
    <w:rsid w:val="00124CB2"/>
    <w:rsid w:val="00134E85"/>
    <w:rsid w:val="00137133"/>
    <w:rsid w:val="001426E4"/>
    <w:rsid w:val="00150789"/>
    <w:rsid w:val="0015414E"/>
    <w:rsid w:val="00157CBE"/>
    <w:rsid w:val="00167B50"/>
    <w:rsid w:val="00171D05"/>
    <w:rsid w:val="00174AE5"/>
    <w:rsid w:val="001757B7"/>
    <w:rsid w:val="00182D27"/>
    <w:rsid w:val="001960A0"/>
    <w:rsid w:val="001B300F"/>
    <w:rsid w:val="001B584B"/>
    <w:rsid w:val="001D29AB"/>
    <w:rsid w:val="001F6C80"/>
    <w:rsid w:val="00207DC2"/>
    <w:rsid w:val="00233220"/>
    <w:rsid w:val="00234A9E"/>
    <w:rsid w:val="00237080"/>
    <w:rsid w:val="0023752C"/>
    <w:rsid w:val="0024079C"/>
    <w:rsid w:val="0024291A"/>
    <w:rsid w:val="002442E1"/>
    <w:rsid w:val="00245A68"/>
    <w:rsid w:val="00252F26"/>
    <w:rsid w:val="00261A8B"/>
    <w:rsid w:val="0026350C"/>
    <w:rsid w:val="002643D9"/>
    <w:rsid w:val="00264AF1"/>
    <w:rsid w:val="00267F4D"/>
    <w:rsid w:val="0027373B"/>
    <w:rsid w:val="00275367"/>
    <w:rsid w:val="00291721"/>
    <w:rsid w:val="002927D8"/>
    <w:rsid w:val="00296874"/>
    <w:rsid w:val="002A0E99"/>
    <w:rsid w:val="002C3CD1"/>
    <w:rsid w:val="002C4236"/>
    <w:rsid w:val="002C53DE"/>
    <w:rsid w:val="002D4629"/>
    <w:rsid w:val="002D5366"/>
    <w:rsid w:val="002D796D"/>
    <w:rsid w:val="002F0EDA"/>
    <w:rsid w:val="002F26E9"/>
    <w:rsid w:val="00302100"/>
    <w:rsid w:val="00303393"/>
    <w:rsid w:val="00305EC2"/>
    <w:rsid w:val="003218FF"/>
    <w:rsid w:val="0033169E"/>
    <w:rsid w:val="00334E9B"/>
    <w:rsid w:val="003360D4"/>
    <w:rsid w:val="0034672F"/>
    <w:rsid w:val="003473FD"/>
    <w:rsid w:val="003555F9"/>
    <w:rsid w:val="003558CE"/>
    <w:rsid w:val="003716C7"/>
    <w:rsid w:val="003807F8"/>
    <w:rsid w:val="00382BEC"/>
    <w:rsid w:val="003B2878"/>
    <w:rsid w:val="003C49CA"/>
    <w:rsid w:val="003C520E"/>
    <w:rsid w:val="003C638A"/>
    <w:rsid w:val="003D5FF1"/>
    <w:rsid w:val="003D7F10"/>
    <w:rsid w:val="003E5962"/>
    <w:rsid w:val="003F2634"/>
    <w:rsid w:val="003F714A"/>
    <w:rsid w:val="0040351F"/>
    <w:rsid w:val="00414BF1"/>
    <w:rsid w:val="00417A93"/>
    <w:rsid w:val="004344F5"/>
    <w:rsid w:val="004372D1"/>
    <w:rsid w:val="00437824"/>
    <w:rsid w:val="004443A8"/>
    <w:rsid w:val="00451816"/>
    <w:rsid w:val="00453AB1"/>
    <w:rsid w:val="004576A6"/>
    <w:rsid w:val="00461663"/>
    <w:rsid w:val="00462333"/>
    <w:rsid w:val="00465AEC"/>
    <w:rsid w:val="00467B03"/>
    <w:rsid w:val="00471192"/>
    <w:rsid w:val="004826AF"/>
    <w:rsid w:val="00487E4B"/>
    <w:rsid w:val="004A3FB2"/>
    <w:rsid w:val="004A7C39"/>
    <w:rsid w:val="004C52CD"/>
    <w:rsid w:val="004C56D3"/>
    <w:rsid w:val="004D23EA"/>
    <w:rsid w:val="004E3C16"/>
    <w:rsid w:val="004E44B2"/>
    <w:rsid w:val="004F4EA1"/>
    <w:rsid w:val="004F5D51"/>
    <w:rsid w:val="005252C3"/>
    <w:rsid w:val="00540AD5"/>
    <w:rsid w:val="0054170B"/>
    <w:rsid w:val="00557077"/>
    <w:rsid w:val="00575C8A"/>
    <w:rsid w:val="005807C2"/>
    <w:rsid w:val="00586F50"/>
    <w:rsid w:val="005924D5"/>
    <w:rsid w:val="00592C1A"/>
    <w:rsid w:val="00593511"/>
    <w:rsid w:val="00594A25"/>
    <w:rsid w:val="00595654"/>
    <w:rsid w:val="005B5953"/>
    <w:rsid w:val="005C253C"/>
    <w:rsid w:val="005C2D12"/>
    <w:rsid w:val="005D5A7D"/>
    <w:rsid w:val="005D5C20"/>
    <w:rsid w:val="005E5FC7"/>
    <w:rsid w:val="005F35C7"/>
    <w:rsid w:val="00600FF2"/>
    <w:rsid w:val="00610564"/>
    <w:rsid w:val="0061083F"/>
    <w:rsid w:val="00611590"/>
    <w:rsid w:val="00614B32"/>
    <w:rsid w:val="00616D91"/>
    <w:rsid w:val="006221E6"/>
    <w:rsid w:val="006247A6"/>
    <w:rsid w:val="006402A2"/>
    <w:rsid w:val="0064189C"/>
    <w:rsid w:val="00642508"/>
    <w:rsid w:val="00650D6A"/>
    <w:rsid w:val="006641F6"/>
    <w:rsid w:val="00665572"/>
    <w:rsid w:val="0066696F"/>
    <w:rsid w:val="00666F7C"/>
    <w:rsid w:val="00667183"/>
    <w:rsid w:val="00667617"/>
    <w:rsid w:val="00670590"/>
    <w:rsid w:val="00682284"/>
    <w:rsid w:val="00693C2A"/>
    <w:rsid w:val="006A0295"/>
    <w:rsid w:val="006A7B37"/>
    <w:rsid w:val="006B00B3"/>
    <w:rsid w:val="006B2730"/>
    <w:rsid w:val="006B7FB4"/>
    <w:rsid w:val="006C1A2A"/>
    <w:rsid w:val="006C5BB7"/>
    <w:rsid w:val="006D160E"/>
    <w:rsid w:val="006D4008"/>
    <w:rsid w:val="006F3B9D"/>
    <w:rsid w:val="006F4B2D"/>
    <w:rsid w:val="00702939"/>
    <w:rsid w:val="00703654"/>
    <w:rsid w:val="00725687"/>
    <w:rsid w:val="00725872"/>
    <w:rsid w:val="00730D0A"/>
    <w:rsid w:val="00732DAB"/>
    <w:rsid w:val="00733CE4"/>
    <w:rsid w:val="00737340"/>
    <w:rsid w:val="00737A67"/>
    <w:rsid w:val="007423C2"/>
    <w:rsid w:val="00743980"/>
    <w:rsid w:val="0074616F"/>
    <w:rsid w:val="00751779"/>
    <w:rsid w:val="007542A1"/>
    <w:rsid w:val="0076020D"/>
    <w:rsid w:val="00776A63"/>
    <w:rsid w:val="00776CC9"/>
    <w:rsid w:val="00782CC0"/>
    <w:rsid w:val="00783C0B"/>
    <w:rsid w:val="007876FD"/>
    <w:rsid w:val="00791EED"/>
    <w:rsid w:val="007951C1"/>
    <w:rsid w:val="007A16A4"/>
    <w:rsid w:val="007A2AAF"/>
    <w:rsid w:val="007A624C"/>
    <w:rsid w:val="007B1A23"/>
    <w:rsid w:val="007B7FF5"/>
    <w:rsid w:val="007E0D4C"/>
    <w:rsid w:val="007E31DE"/>
    <w:rsid w:val="007E6AB9"/>
    <w:rsid w:val="007E7FF7"/>
    <w:rsid w:val="007F0C9C"/>
    <w:rsid w:val="007F36A3"/>
    <w:rsid w:val="007F655B"/>
    <w:rsid w:val="00803CBF"/>
    <w:rsid w:val="0081741B"/>
    <w:rsid w:val="0082615E"/>
    <w:rsid w:val="008505EF"/>
    <w:rsid w:val="008513C8"/>
    <w:rsid w:val="008531A6"/>
    <w:rsid w:val="008571A1"/>
    <w:rsid w:val="00867C2D"/>
    <w:rsid w:val="008762F1"/>
    <w:rsid w:val="008777EF"/>
    <w:rsid w:val="00880D36"/>
    <w:rsid w:val="00883E8A"/>
    <w:rsid w:val="008842B0"/>
    <w:rsid w:val="00884722"/>
    <w:rsid w:val="00894141"/>
    <w:rsid w:val="008A0C0F"/>
    <w:rsid w:val="008C038A"/>
    <w:rsid w:val="008C4C74"/>
    <w:rsid w:val="008C6EAE"/>
    <w:rsid w:val="008E18C1"/>
    <w:rsid w:val="008E6453"/>
    <w:rsid w:val="008F5AB4"/>
    <w:rsid w:val="00915F6D"/>
    <w:rsid w:val="0091723E"/>
    <w:rsid w:val="00921ABC"/>
    <w:rsid w:val="00923455"/>
    <w:rsid w:val="009315D4"/>
    <w:rsid w:val="009332BA"/>
    <w:rsid w:val="00942B81"/>
    <w:rsid w:val="00943147"/>
    <w:rsid w:val="0094346D"/>
    <w:rsid w:val="00943869"/>
    <w:rsid w:val="009464BB"/>
    <w:rsid w:val="009722B2"/>
    <w:rsid w:val="0097415C"/>
    <w:rsid w:val="0097615B"/>
    <w:rsid w:val="009777FD"/>
    <w:rsid w:val="009806AA"/>
    <w:rsid w:val="00987A66"/>
    <w:rsid w:val="00992579"/>
    <w:rsid w:val="009A2794"/>
    <w:rsid w:val="009A58DC"/>
    <w:rsid w:val="009B1082"/>
    <w:rsid w:val="009B1FEA"/>
    <w:rsid w:val="009D3634"/>
    <w:rsid w:val="009E309A"/>
    <w:rsid w:val="009E385F"/>
    <w:rsid w:val="009F326E"/>
    <w:rsid w:val="009F3F9A"/>
    <w:rsid w:val="009F4B88"/>
    <w:rsid w:val="009F6515"/>
    <w:rsid w:val="00A01C91"/>
    <w:rsid w:val="00A068F2"/>
    <w:rsid w:val="00A27304"/>
    <w:rsid w:val="00A32483"/>
    <w:rsid w:val="00A36878"/>
    <w:rsid w:val="00A431EE"/>
    <w:rsid w:val="00A465D7"/>
    <w:rsid w:val="00A51743"/>
    <w:rsid w:val="00A62FDC"/>
    <w:rsid w:val="00A67D22"/>
    <w:rsid w:val="00A67D70"/>
    <w:rsid w:val="00A81E28"/>
    <w:rsid w:val="00A82193"/>
    <w:rsid w:val="00A92655"/>
    <w:rsid w:val="00AA1005"/>
    <w:rsid w:val="00AA2896"/>
    <w:rsid w:val="00AA69FA"/>
    <w:rsid w:val="00AC2550"/>
    <w:rsid w:val="00AE0F9E"/>
    <w:rsid w:val="00AF32BE"/>
    <w:rsid w:val="00AF50EF"/>
    <w:rsid w:val="00B056F2"/>
    <w:rsid w:val="00B118C8"/>
    <w:rsid w:val="00B1440E"/>
    <w:rsid w:val="00B14EF6"/>
    <w:rsid w:val="00B17F62"/>
    <w:rsid w:val="00B26428"/>
    <w:rsid w:val="00B32F3D"/>
    <w:rsid w:val="00B53ED6"/>
    <w:rsid w:val="00B62922"/>
    <w:rsid w:val="00B64D30"/>
    <w:rsid w:val="00B70B36"/>
    <w:rsid w:val="00B72B5E"/>
    <w:rsid w:val="00B8489D"/>
    <w:rsid w:val="00BA12E7"/>
    <w:rsid w:val="00BB2B2A"/>
    <w:rsid w:val="00BB5C61"/>
    <w:rsid w:val="00BC0CBF"/>
    <w:rsid w:val="00BC6493"/>
    <w:rsid w:val="00BC741C"/>
    <w:rsid w:val="00BC76AD"/>
    <w:rsid w:val="00BC7775"/>
    <w:rsid w:val="00BD11CC"/>
    <w:rsid w:val="00BD3C76"/>
    <w:rsid w:val="00BD6532"/>
    <w:rsid w:val="00BE240E"/>
    <w:rsid w:val="00C11DEE"/>
    <w:rsid w:val="00C12DB2"/>
    <w:rsid w:val="00C15DFE"/>
    <w:rsid w:val="00C2030D"/>
    <w:rsid w:val="00C344BC"/>
    <w:rsid w:val="00C35654"/>
    <w:rsid w:val="00C42631"/>
    <w:rsid w:val="00C56904"/>
    <w:rsid w:val="00C648F6"/>
    <w:rsid w:val="00C70A1B"/>
    <w:rsid w:val="00C75086"/>
    <w:rsid w:val="00C831C1"/>
    <w:rsid w:val="00C854F4"/>
    <w:rsid w:val="00C879BD"/>
    <w:rsid w:val="00C92D40"/>
    <w:rsid w:val="00C95128"/>
    <w:rsid w:val="00CA1C39"/>
    <w:rsid w:val="00CB00CA"/>
    <w:rsid w:val="00CB0CE9"/>
    <w:rsid w:val="00CB3D3F"/>
    <w:rsid w:val="00CB49AC"/>
    <w:rsid w:val="00CD13EC"/>
    <w:rsid w:val="00CD2177"/>
    <w:rsid w:val="00CE5555"/>
    <w:rsid w:val="00CF0ED0"/>
    <w:rsid w:val="00D04734"/>
    <w:rsid w:val="00D0655D"/>
    <w:rsid w:val="00D203FC"/>
    <w:rsid w:val="00D224EA"/>
    <w:rsid w:val="00D2565D"/>
    <w:rsid w:val="00D34D21"/>
    <w:rsid w:val="00D55E5E"/>
    <w:rsid w:val="00D56D7B"/>
    <w:rsid w:val="00D572A1"/>
    <w:rsid w:val="00D612E2"/>
    <w:rsid w:val="00D66553"/>
    <w:rsid w:val="00D67852"/>
    <w:rsid w:val="00D742AD"/>
    <w:rsid w:val="00D77F57"/>
    <w:rsid w:val="00DA3E64"/>
    <w:rsid w:val="00DA4478"/>
    <w:rsid w:val="00DA4C72"/>
    <w:rsid w:val="00DB2596"/>
    <w:rsid w:val="00DB7595"/>
    <w:rsid w:val="00DC0B06"/>
    <w:rsid w:val="00DC2276"/>
    <w:rsid w:val="00DD74FD"/>
    <w:rsid w:val="00DE4676"/>
    <w:rsid w:val="00DE7DCC"/>
    <w:rsid w:val="00DF43F1"/>
    <w:rsid w:val="00DF63DD"/>
    <w:rsid w:val="00DF664D"/>
    <w:rsid w:val="00E02BB1"/>
    <w:rsid w:val="00E04F88"/>
    <w:rsid w:val="00E227D5"/>
    <w:rsid w:val="00E26E3E"/>
    <w:rsid w:val="00E46424"/>
    <w:rsid w:val="00E46904"/>
    <w:rsid w:val="00E46DA6"/>
    <w:rsid w:val="00E61FAE"/>
    <w:rsid w:val="00E62D6A"/>
    <w:rsid w:val="00E73E69"/>
    <w:rsid w:val="00E766EA"/>
    <w:rsid w:val="00E76773"/>
    <w:rsid w:val="00E853E0"/>
    <w:rsid w:val="00E872B9"/>
    <w:rsid w:val="00E92D0C"/>
    <w:rsid w:val="00E956B8"/>
    <w:rsid w:val="00EA5F63"/>
    <w:rsid w:val="00EB08E7"/>
    <w:rsid w:val="00EC001D"/>
    <w:rsid w:val="00EE3A98"/>
    <w:rsid w:val="00EE5468"/>
    <w:rsid w:val="00F03917"/>
    <w:rsid w:val="00F17131"/>
    <w:rsid w:val="00F24229"/>
    <w:rsid w:val="00F37500"/>
    <w:rsid w:val="00F41B4C"/>
    <w:rsid w:val="00F42D3E"/>
    <w:rsid w:val="00F43DAD"/>
    <w:rsid w:val="00F463F0"/>
    <w:rsid w:val="00F47721"/>
    <w:rsid w:val="00F550E9"/>
    <w:rsid w:val="00F56B52"/>
    <w:rsid w:val="00F6183C"/>
    <w:rsid w:val="00F6607F"/>
    <w:rsid w:val="00F74FC5"/>
    <w:rsid w:val="00F85490"/>
    <w:rsid w:val="00F874C3"/>
    <w:rsid w:val="00F90FBA"/>
    <w:rsid w:val="00F915E8"/>
    <w:rsid w:val="00FA0719"/>
    <w:rsid w:val="00FB3886"/>
    <w:rsid w:val="00FB5D21"/>
    <w:rsid w:val="00FC7824"/>
    <w:rsid w:val="00FC7E0C"/>
    <w:rsid w:val="00FD4ED0"/>
    <w:rsid w:val="00FE2BBB"/>
    <w:rsid w:val="00FE5964"/>
    <w:rsid w:val="00FF39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5D10"/>
  <w15:docId w15:val="{D8D6B328-CDBE-45A0-AD64-6FFF873B6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F7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5BB7"/>
    <w:pPr>
      <w:keepNext/>
      <w:suppressAutoHyphens/>
      <w:autoSpaceDE w:val="0"/>
      <w:autoSpaceDN w:val="0"/>
      <w:adjustRightInd w:val="0"/>
      <w:spacing w:line="360" w:lineRule="auto"/>
      <w:jc w:val="right"/>
      <w:outlineLvl w:val="4"/>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rsid w:val="006C5BB7"/>
    <w:rPr>
      <w:rFonts w:eastAsia="Times New Roman" w:cs="Times New Roman"/>
      <w:b/>
      <w:sz w:val="28"/>
      <w:szCs w:val="28"/>
    </w:rPr>
  </w:style>
  <w:style w:type="paragraph" w:styleId="BodyText">
    <w:name w:val="Body Text"/>
    <w:basedOn w:val="Normal"/>
    <w:link w:val="BodyTextChar"/>
    <w:uiPriority w:val="99"/>
    <w:unhideWhenUsed/>
    <w:rsid w:val="00174AE5"/>
    <w:pPr>
      <w:widowControl w:val="0"/>
      <w:autoSpaceDE w:val="0"/>
      <w:autoSpaceDN w:val="0"/>
    </w:pPr>
    <w:rPr>
      <w:sz w:val="28"/>
      <w:szCs w:val="22"/>
    </w:rPr>
  </w:style>
  <w:style w:type="character" w:customStyle="1" w:styleId="BodyTextChar">
    <w:name w:val="Body Text Char"/>
    <w:basedOn w:val="DefaultParagraphFont"/>
    <w:link w:val="BodyText"/>
    <w:uiPriority w:val="99"/>
    <w:rsid w:val="00174AE5"/>
    <w:rPr>
      <w:rFonts w:eastAsia="Times New Roman" w:cs="Times New Roman"/>
      <w:sz w:val="28"/>
    </w:rPr>
  </w:style>
  <w:style w:type="paragraph" w:styleId="BodyText2">
    <w:name w:val="Body Text 2"/>
    <w:basedOn w:val="Normal"/>
    <w:link w:val="BodyText2Char"/>
    <w:uiPriority w:val="99"/>
    <w:unhideWhenUsed/>
    <w:rsid w:val="00174AE5"/>
    <w:pPr>
      <w:widowControl w:val="0"/>
      <w:autoSpaceDE w:val="0"/>
      <w:autoSpaceDN w:val="0"/>
    </w:pPr>
    <w:rPr>
      <w:color w:val="00B050"/>
      <w:sz w:val="28"/>
      <w:szCs w:val="22"/>
    </w:rPr>
  </w:style>
  <w:style w:type="character" w:customStyle="1" w:styleId="BodyText2Char">
    <w:name w:val="Body Text 2 Char"/>
    <w:basedOn w:val="DefaultParagraphFont"/>
    <w:link w:val="BodyText2"/>
    <w:uiPriority w:val="99"/>
    <w:rsid w:val="00174AE5"/>
    <w:rPr>
      <w:rFonts w:eastAsia="Times New Roman" w:cs="Times New Roman"/>
      <w:color w:val="00B050"/>
      <w:sz w:val="28"/>
    </w:rPr>
  </w:style>
  <w:style w:type="character" w:customStyle="1" w:styleId="fontstyle01">
    <w:name w:val="fontstyle01"/>
    <w:basedOn w:val="DefaultParagraphFont"/>
    <w:rsid w:val="005C2D12"/>
    <w:rPr>
      <w:rFonts w:ascii="TimesNewRomanPSMT" w:hAnsi="TimesNewRomanPSMT" w:hint="default"/>
      <w:b w:val="0"/>
      <w:bCs w:val="0"/>
      <w:i w:val="0"/>
      <w:iCs w:val="0"/>
      <w:color w:val="000000"/>
      <w:sz w:val="26"/>
      <w:szCs w:val="26"/>
    </w:rPr>
  </w:style>
  <w:style w:type="paragraph" w:styleId="BodyText3">
    <w:name w:val="Body Text 3"/>
    <w:basedOn w:val="Normal"/>
    <w:link w:val="BodyText3Char"/>
    <w:uiPriority w:val="99"/>
    <w:unhideWhenUsed/>
    <w:rsid w:val="00943869"/>
    <w:rPr>
      <w:sz w:val="26"/>
      <w:szCs w:val="26"/>
    </w:rPr>
  </w:style>
  <w:style w:type="character" w:customStyle="1" w:styleId="BodyText3Char">
    <w:name w:val="Body Text 3 Char"/>
    <w:basedOn w:val="DefaultParagraphFont"/>
    <w:link w:val="BodyText3"/>
    <w:uiPriority w:val="99"/>
    <w:rsid w:val="00943869"/>
    <w:rPr>
      <w:rFonts w:eastAsia="Times New Roman" w:cs="Times New Roman"/>
      <w:sz w:val="26"/>
      <w:szCs w:val="26"/>
    </w:rPr>
  </w:style>
  <w:style w:type="paragraph" w:customStyle="1" w:styleId="hinh">
    <w:name w:val="hinh"/>
    <w:basedOn w:val="Bngbiu-nidung"/>
    <w:link w:val="hinhChar"/>
    <w:qFormat/>
    <w:rsid w:val="00A81E28"/>
    <w:pPr>
      <w:jc w:val="center"/>
    </w:pPr>
    <w:rPr>
      <w:lang w:val="vi-VN"/>
    </w:rPr>
  </w:style>
  <w:style w:type="paragraph" w:customStyle="1" w:styleId="hinh1">
    <w:name w:val="hinh1"/>
    <w:basedOn w:val="hinh"/>
    <w:link w:val="hinh1Char"/>
    <w:qFormat/>
    <w:rsid w:val="003360D4"/>
  </w:style>
  <w:style w:type="character" w:customStyle="1" w:styleId="hinhChar">
    <w:name w:val="hinh Char"/>
    <w:basedOn w:val="Bngbiu-nidungChar"/>
    <w:link w:val="hinh"/>
    <w:rsid w:val="00A81E28"/>
    <w:rPr>
      <w:rFonts w:eastAsia="Times New Roman" w:cs="Times New Roman"/>
      <w:sz w:val="26"/>
      <w:szCs w:val="26"/>
      <w:lang w:val="vi-VN"/>
    </w:rPr>
  </w:style>
  <w:style w:type="character" w:customStyle="1" w:styleId="hinh1Char">
    <w:name w:val="hinh1 Char"/>
    <w:basedOn w:val="hinhChar"/>
    <w:link w:val="hinh1"/>
    <w:rsid w:val="003360D4"/>
    <w:rPr>
      <w:rFonts w:eastAsia="Times New Roman" w:cs="Times New Roman"/>
      <w:sz w:val="26"/>
      <w:szCs w:val="26"/>
      <w:lang w:val="vi-VN"/>
    </w:rPr>
  </w:style>
  <w:style w:type="paragraph" w:customStyle="1" w:styleId="hinh2">
    <w:name w:val="hinh2"/>
    <w:basedOn w:val="hinh1"/>
    <w:link w:val="hinh2Char"/>
    <w:qFormat/>
    <w:rsid w:val="008762F1"/>
  </w:style>
  <w:style w:type="character" w:customStyle="1" w:styleId="hinh2Char">
    <w:name w:val="hinh2 Char"/>
    <w:basedOn w:val="hinh1Char"/>
    <w:link w:val="hinh2"/>
    <w:rsid w:val="008762F1"/>
    <w:rPr>
      <w:rFonts w:eastAsia="Times New Roman" w:cs="Times New Roman"/>
      <w:sz w:val="26"/>
      <w:szCs w:val="26"/>
      <w:lang w:val="vi-VN"/>
    </w:rPr>
  </w:style>
  <w:style w:type="paragraph" w:styleId="TOCHeading">
    <w:name w:val="TOC Heading"/>
    <w:basedOn w:val="Heading1"/>
    <w:next w:val="Normal"/>
    <w:uiPriority w:val="39"/>
    <w:unhideWhenUsed/>
    <w:qFormat/>
    <w:rsid w:val="00C42631"/>
    <w:pPr>
      <w:spacing w:before="240" w:line="259" w:lineRule="auto"/>
      <w:outlineLvl w:val="9"/>
    </w:pPr>
    <w:rPr>
      <w:b w:val="0"/>
      <w:bCs w:val="0"/>
      <w:sz w:val="32"/>
      <w:szCs w:val="32"/>
    </w:rPr>
  </w:style>
  <w:style w:type="paragraph" w:customStyle="1" w:styleId="bang">
    <w:name w:val="bang"/>
    <w:basedOn w:val="Nidungvnbn"/>
    <w:link w:val="bangChar"/>
    <w:qFormat/>
    <w:rsid w:val="00943147"/>
    <w:pPr>
      <w:jc w:val="center"/>
    </w:pPr>
    <w:rPr>
      <w:sz w:val="28"/>
    </w:rPr>
  </w:style>
  <w:style w:type="character" w:customStyle="1" w:styleId="bangChar">
    <w:name w:val="bang Char"/>
    <w:basedOn w:val="NidungvnbnChar"/>
    <w:link w:val="bang"/>
    <w:rsid w:val="00943147"/>
    <w:rPr>
      <w:rFonts w:eastAsia="Times New Roman" w:cs="Times New Roman"/>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3243">
      <w:bodyDiv w:val="1"/>
      <w:marLeft w:val="0"/>
      <w:marRight w:val="0"/>
      <w:marTop w:val="0"/>
      <w:marBottom w:val="0"/>
      <w:divBdr>
        <w:top w:val="none" w:sz="0" w:space="0" w:color="auto"/>
        <w:left w:val="none" w:sz="0" w:space="0" w:color="auto"/>
        <w:bottom w:val="none" w:sz="0" w:space="0" w:color="auto"/>
        <w:right w:val="none" w:sz="0" w:space="0" w:color="auto"/>
      </w:divBdr>
    </w:div>
    <w:div w:id="87698095">
      <w:bodyDiv w:val="1"/>
      <w:marLeft w:val="0"/>
      <w:marRight w:val="0"/>
      <w:marTop w:val="0"/>
      <w:marBottom w:val="0"/>
      <w:divBdr>
        <w:top w:val="none" w:sz="0" w:space="0" w:color="auto"/>
        <w:left w:val="none" w:sz="0" w:space="0" w:color="auto"/>
        <w:bottom w:val="none" w:sz="0" w:space="0" w:color="auto"/>
        <w:right w:val="none" w:sz="0" w:space="0" w:color="auto"/>
      </w:divBdr>
    </w:div>
    <w:div w:id="159272864">
      <w:bodyDiv w:val="1"/>
      <w:marLeft w:val="0"/>
      <w:marRight w:val="0"/>
      <w:marTop w:val="0"/>
      <w:marBottom w:val="0"/>
      <w:divBdr>
        <w:top w:val="none" w:sz="0" w:space="0" w:color="auto"/>
        <w:left w:val="none" w:sz="0" w:space="0" w:color="auto"/>
        <w:bottom w:val="none" w:sz="0" w:space="0" w:color="auto"/>
        <w:right w:val="none" w:sz="0" w:space="0" w:color="auto"/>
      </w:divBdr>
    </w:div>
    <w:div w:id="2346287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lorlib.com/wp/template/login-form-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rive.google.com/drive/folders/1kzDb6ozL-Dd8BO193EDA7V_-9JHKbD-J?usp=sha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www.figma.com/file/HqmJPpIdCMl8dMlpD52S87/webStore?type=design&amp;node-id=0-1&amp;mode=design&amp;t=xckw4JmISN3JGvug-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rungquandev.com/nodejs-viet-api-gui-email-"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064D8-498B-47DD-9EDB-08F7E239F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488</TotalTime>
  <Pages>46</Pages>
  <Words>4933</Words>
  <Characters>28124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THC</dc:creator>
  <cp:lastModifiedBy>Thy Trúc Võ</cp:lastModifiedBy>
  <cp:revision>332</cp:revision>
  <cp:lastPrinted>2023-12-11T16:59:00Z</cp:lastPrinted>
  <dcterms:created xsi:type="dcterms:W3CDTF">2021-12-03T09:49:00Z</dcterms:created>
  <dcterms:modified xsi:type="dcterms:W3CDTF">2023-12-12T16:32:00Z</dcterms:modified>
</cp:coreProperties>
</file>